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3BA3" w14:textId="7C5ECEA8" w:rsidR="004B19BB" w:rsidRPr="0071040C" w:rsidRDefault="004B19BB" w:rsidP="004B19BB">
      <w:pPr>
        <w:spacing w:line="259" w:lineRule="auto"/>
        <w:ind w:left="1654"/>
        <w:rPr>
          <w:lang w:val="en-US"/>
        </w:rPr>
      </w:pPr>
      <w:r w:rsidRPr="0071040C">
        <w:rPr>
          <w:color w:val="17365D"/>
          <w:sz w:val="52"/>
          <w:lang w:val="en-US"/>
        </w:rPr>
        <w:t xml:space="preserve">P_OO </w:t>
      </w:r>
      <w:r>
        <w:rPr>
          <w:color w:val="17365D"/>
          <w:sz w:val="52"/>
          <w:lang w:val="en-US"/>
        </w:rPr>
        <w:t>“</w:t>
      </w:r>
      <w:r w:rsidRPr="0071040C">
        <w:rPr>
          <w:color w:val="17365D"/>
          <w:sz w:val="52"/>
          <w:lang w:val="en-US"/>
        </w:rPr>
        <w:t>SHOOT ME UP</w:t>
      </w:r>
      <w:r>
        <w:rPr>
          <w:color w:val="17365D"/>
          <w:sz w:val="52"/>
          <w:lang w:val="en-US"/>
        </w:rPr>
        <w:t>”</w:t>
      </w:r>
      <w:r w:rsidRPr="0071040C">
        <w:rPr>
          <w:color w:val="17365D"/>
          <w:sz w:val="52"/>
          <w:lang w:val="en-US"/>
        </w:rPr>
        <w:t xml:space="preserve"> </w:t>
      </w:r>
    </w:p>
    <w:p w14:paraId="3A31994F" w14:textId="0D17A6D6" w:rsidR="000E7483" w:rsidRDefault="004B19BB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noProof/>
        </w:rPr>
        <w:drawing>
          <wp:inline distT="0" distB="0" distL="0" distR="0" wp14:anchorId="5F682A12" wp14:editId="3A22D592">
            <wp:extent cx="3813175" cy="3495421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34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26A4" w14:textId="77777777" w:rsidR="004B19BB" w:rsidRDefault="004B19BB" w:rsidP="00D275C6">
      <w:pPr>
        <w:spacing w:before="2400"/>
        <w:jc w:val="center"/>
        <w:rPr>
          <w:rFonts w:cs="Arial"/>
          <w:sz w:val="22"/>
          <w:szCs w:val="22"/>
        </w:rPr>
      </w:pPr>
    </w:p>
    <w:p w14:paraId="4B511D00" w14:textId="77777777" w:rsidR="004B19BB" w:rsidRDefault="004B19BB" w:rsidP="004B19BB">
      <w:pPr>
        <w:spacing w:after="3" w:line="259" w:lineRule="auto"/>
        <w:jc w:val="center"/>
      </w:pPr>
      <w:r>
        <w:t xml:space="preserve">Borodkin Oleksandr – GRP2D </w:t>
      </w:r>
    </w:p>
    <w:p w14:paraId="01D26338" w14:textId="77777777" w:rsidR="004B19BB" w:rsidRDefault="004B19BB" w:rsidP="004B19BB">
      <w:pPr>
        <w:spacing w:after="3" w:line="259" w:lineRule="auto"/>
        <w:ind w:right="627"/>
        <w:jc w:val="center"/>
      </w:pPr>
      <w:r>
        <w:t xml:space="preserve">ETML - Vennes </w:t>
      </w:r>
    </w:p>
    <w:p w14:paraId="7F350321" w14:textId="77777777" w:rsidR="004B19BB" w:rsidRDefault="004B19BB" w:rsidP="004B19BB">
      <w:pPr>
        <w:spacing w:after="3" w:line="259" w:lineRule="auto"/>
        <w:ind w:right="623"/>
        <w:jc w:val="center"/>
      </w:pPr>
      <w:r>
        <w:t xml:space="preserve">32p </w:t>
      </w:r>
    </w:p>
    <w:p w14:paraId="2FC5F424" w14:textId="77777777" w:rsidR="004B19BB" w:rsidRDefault="004B19BB" w:rsidP="004B19BB">
      <w:pPr>
        <w:spacing w:after="3" w:line="259" w:lineRule="auto"/>
        <w:ind w:right="623"/>
        <w:jc w:val="center"/>
      </w:pPr>
      <w:r>
        <w:t xml:space="preserve">Xavier Carrel </w:t>
      </w:r>
    </w:p>
    <w:p w14:paraId="23413E85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589AA25B" w14:textId="297EF108" w:rsidR="00573541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212645770" w:history="1">
        <w:r w:rsidR="00573541" w:rsidRPr="00CF72AB">
          <w:rPr>
            <w:rStyle w:val="Lienhypertexte"/>
            <w:noProof/>
          </w:rPr>
          <w:t>1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Spécifications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_Toc212645770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3F537492" w14:textId="5BBE38FD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1" w:history="1">
        <w:r w:rsidR="00573541" w:rsidRPr="00CF72AB">
          <w:rPr>
            <w:rStyle w:val="Lienhypertexte"/>
            <w:noProof/>
          </w:rPr>
          <w:t>1.1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Titre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_Toc212645771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7FABD403" w14:textId="46FBF260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2" w:history="1">
        <w:r w:rsidR="00573541" w:rsidRPr="00CF72AB">
          <w:rPr>
            <w:rStyle w:val="Lienhypertexte"/>
            <w:noProof/>
          </w:rPr>
          <w:t>1.2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Matériel et logiciels à disposition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_Toc212645772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7DF16229" w14:textId="4C6155C7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3" w:history="1">
        <w:r w:rsidR="00573541" w:rsidRPr="00CF72AB">
          <w:rPr>
            <w:rStyle w:val="Lienhypertexte"/>
            <w:noProof/>
          </w:rPr>
          <w:t>1.3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Prérequis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_Toc212645773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304FAE77" w14:textId="109A2842" w:rsidR="0057354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74" w:history="1">
        <w:r w:rsidR="00573541" w:rsidRPr="00CF72AB">
          <w:rPr>
            <w:rStyle w:val="Lienhypertexte"/>
            <w:noProof/>
          </w:rPr>
          <w:t>2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Planification Initiale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_Toc212645774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7BE4D089" w14:textId="7BE1673C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5" w:history="1">
        <w:r w:rsidR="00573541" w:rsidRPr="00CF72AB">
          <w:rPr>
            <w:rStyle w:val="Lienhypertexte"/>
            <w:noProof/>
          </w:rPr>
          <w:t>2.1.1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1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_Toc212645775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142118A6" w14:textId="39A3AF44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6" w:history="1">
        <w:r w:rsidR="00573541" w:rsidRPr="00CF72AB">
          <w:rPr>
            <w:rStyle w:val="Lienhypertexte"/>
            <w:noProof/>
          </w:rPr>
          <w:t>2.1.2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2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_Toc212645776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54BB5BF7" w14:textId="06B6E610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7" w:history="1">
        <w:r w:rsidR="00573541" w:rsidRPr="00CF72AB">
          <w:rPr>
            <w:rStyle w:val="Lienhypertexte"/>
            <w:noProof/>
          </w:rPr>
          <w:t>2.1.3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3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_Toc212645777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32C3ED65" w14:textId="14B5736E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8" w:history="1">
        <w:r w:rsidR="00573541" w:rsidRPr="00CF72AB">
          <w:rPr>
            <w:rStyle w:val="Lienhypertexte"/>
            <w:noProof/>
          </w:rPr>
          <w:t>2.1.4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4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_Toc212645778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21770D4A" w14:textId="4E60A03F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9" w:history="1">
        <w:r w:rsidR="00573541" w:rsidRPr="00CF72AB">
          <w:rPr>
            <w:rStyle w:val="Lienhypertexte"/>
            <w:noProof/>
          </w:rPr>
          <w:t>2.1.5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5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_Toc212645779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6F45A24D" w14:textId="04576F6C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0" w:history="1">
        <w:r w:rsidR="00573541" w:rsidRPr="00CF72AB">
          <w:rPr>
            <w:rStyle w:val="Lienhypertexte"/>
            <w:noProof/>
          </w:rPr>
          <w:t>2.1.6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6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_Toc212645780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5D705CAE" w14:textId="06244946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1" w:history="1">
        <w:r w:rsidR="00573541" w:rsidRPr="00CF72AB">
          <w:rPr>
            <w:rStyle w:val="Lienhypertexte"/>
            <w:noProof/>
          </w:rPr>
          <w:t>2.1.7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7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_Toc212645781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3AA07107" w14:textId="77AE107C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2" w:history="1">
        <w:r w:rsidR="00573541" w:rsidRPr="00CF72AB">
          <w:rPr>
            <w:rStyle w:val="Lienhypertexte"/>
            <w:noProof/>
          </w:rPr>
          <w:t>2.1.8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8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_Toc212645782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381CF003" w14:textId="0CF4B359" w:rsidR="0057354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83" w:history="1">
        <w:r w:rsidR="00573541" w:rsidRPr="00CF72AB">
          <w:rPr>
            <w:rStyle w:val="Lienhypertexte"/>
            <w:noProof/>
          </w:rPr>
          <w:t>3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Introduction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_Toc212645783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49306E18" w14:textId="338C17DF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4" w:history="1">
        <w:r w:rsidR="00573541" w:rsidRPr="00CF72AB">
          <w:rPr>
            <w:rStyle w:val="Lienhypertexte"/>
            <w:noProof/>
          </w:rPr>
          <w:t>3.1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Concept de jeu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_Toc212645784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61FC61BD" w14:textId="65559F29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5" w:history="1">
        <w:r w:rsidR="00573541" w:rsidRPr="00CF72AB">
          <w:rPr>
            <w:rStyle w:val="Lienhypertexte"/>
            <w:noProof/>
          </w:rPr>
          <w:t>3.2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Objectifs pédagogiques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_Toc212645785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2A3E7364" w14:textId="3008D9CA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6" w:history="1">
        <w:r w:rsidR="00573541" w:rsidRPr="00CF72AB">
          <w:rPr>
            <w:rStyle w:val="Lienhypertexte"/>
            <w:noProof/>
          </w:rPr>
          <w:t>3.3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Objectifs produit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_Toc212645786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38DD941A" w14:textId="05A0CA78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7" w:history="1">
        <w:r w:rsidR="00573541" w:rsidRPr="00CF72AB">
          <w:rPr>
            <w:rStyle w:val="Lienhypertexte"/>
            <w:noProof/>
          </w:rPr>
          <w:t>3.4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Diagramme UML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_Toc212645787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5</w:t>
        </w:r>
        <w:r w:rsidR="00573541">
          <w:rPr>
            <w:noProof/>
            <w:webHidden/>
          </w:rPr>
          <w:fldChar w:fldCharType="end"/>
        </w:r>
      </w:hyperlink>
    </w:p>
    <w:p w14:paraId="27877BF1" w14:textId="5BAC18E5" w:rsidR="0057354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88" w:history="1">
        <w:r w:rsidR="00573541" w:rsidRPr="00CF72AB">
          <w:rPr>
            <w:rStyle w:val="Lienhypertexte"/>
            <w:noProof/>
          </w:rPr>
          <w:t>4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Analyse Fonctionnele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_Toc212645788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5</w:t>
        </w:r>
        <w:r w:rsidR="00573541">
          <w:rPr>
            <w:noProof/>
            <w:webHidden/>
          </w:rPr>
          <w:fldChar w:fldCharType="end"/>
        </w:r>
      </w:hyperlink>
    </w:p>
    <w:p w14:paraId="13AAA5DE" w14:textId="6FF88712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9" w:history="1">
        <w:r w:rsidR="00573541" w:rsidRPr="00CF72AB">
          <w:rPr>
            <w:rStyle w:val="Lienhypertexte"/>
            <w:noProof/>
          </w:rPr>
          <w:t>4.1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Maquettes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_Toc212645789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5</w:t>
        </w:r>
        <w:r w:rsidR="00573541">
          <w:rPr>
            <w:noProof/>
            <w:webHidden/>
          </w:rPr>
          <w:fldChar w:fldCharType="end"/>
        </w:r>
      </w:hyperlink>
    </w:p>
    <w:p w14:paraId="14A9FCE9" w14:textId="5F7E1D27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90" w:history="1">
        <w:r w:rsidR="00573541" w:rsidRPr="00CF72AB">
          <w:rPr>
            <w:rStyle w:val="Lienhypertexte"/>
            <w:noProof/>
          </w:rPr>
          <w:t>4.2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Fonctionnalités basiques de jeu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_Toc212645790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8</w:t>
        </w:r>
        <w:r w:rsidR="00573541">
          <w:rPr>
            <w:noProof/>
            <w:webHidden/>
          </w:rPr>
          <w:fldChar w:fldCharType="end"/>
        </w:r>
      </w:hyperlink>
    </w:p>
    <w:p w14:paraId="58582027" w14:textId="72D38950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1" w:history="1">
        <w:r w:rsidR="00573541" w:rsidRPr="00CF72AB">
          <w:rPr>
            <w:rStyle w:val="Lienhypertexte"/>
            <w:noProof/>
          </w:rPr>
          <w:t>4.2.1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Joueur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_Toc212645791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8</w:t>
        </w:r>
        <w:r w:rsidR="00573541">
          <w:rPr>
            <w:noProof/>
            <w:webHidden/>
          </w:rPr>
          <w:fldChar w:fldCharType="end"/>
        </w:r>
      </w:hyperlink>
    </w:p>
    <w:p w14:paraId="47D66A22" w14:textId="340E5B36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2" w:history="1">
        <w:r w:rsidR="00573541" w:rsidRPr="00CF72AB">
          <w:rPr>
            <w:rStyle w:val="Lienhypertexte"/>
            <w:noProof/>
          </w:rPr>
          <w:t>4.2.2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Base de récupération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_Toc212645792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9</w:t>
        </w:r>
        <w:r w:rsidR="00573541">
          <w:rPr>
            <w:noProof/>
            <w:webHidden/>
          </w:rPr>
          <w:fldChar w:fldCharType="end"/>
        </w:r>
      </w:hyperlink>
    </w:p>
    <w:p w14:paraId="07B27EC2" w14:textId="6B13F8C0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3" w:history="1">
        <w:r w:rsidR="00573541" w:rsidRPr="00CF72AB">
          <w:rPr>
            <w:rStyle w:val="Lienhypertexte"/>
            <w:noProof/>
          </w:rPr>
          <w:t>4.2.3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Ennemies et Boss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_Toc212645793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9</w:t>
        </w:r>
        <w:r w:rsidR="00573541">
          <w:rPr>
            <w:noProof/>
            <w:webHidden/>
          </w:rPr>
          <w:fldChar w:fldCharType="end"/>
        </w:r>
      </w:hyperlink>
    </w:p>
    <w:p w14:paraId="65B59B3C" w14:textId="0445181F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4" w:history="1">
        <w:r w:rsidR="00573541" w:rsidRPr="00CF72AB">
          <w:rPr>
            <w:rStyle w:val="Lienhypertexte"/>
            <w:noProof/>
          </w:rPr>
          <w:t>4.2.4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Obstacles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_Toc212645794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10</w:t>
        </w:r>
        <w:r w:rsidR="00573541">
          <w:rPr>
            <w:noProof/>
            <w:webHidden/>
          </w:rPr>
          <w:fldChar w:fldCharType="end"/>
        </w:r>
      </w:hyperlink>
    </w:p>
    <w:p w14:paraId="031146EF" w14:textId="46560D2A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5" w:history="1">
        <w:r w:rsidR="00573541" w:rsidRPr="00CF72AB">
          <w:rPr>
            <w:rStyle w:val="Lienhypertexte"/>
            <w:noProof/>
          </w:rPr>
          <w:t>4.2.5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Victoire et défaite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_Toc212645795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11</w:t>
        </w:r>
        <w:r w:rsidR="00573541">
          <w:rPr>
            <w:noProof/>
            <w:webHidden/>
          </w:rPr>
          <w:fldChar w:fldCharType="end"/>
        </w:r>
      </w:hyperlink>
    </w:p>
    <w:p w14:paraId="48DAF526" w14:textId="3A73105C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96" w:history="1">
        <w:r w:rsidR="00573541" w:rsidRPr="00CF72AB">
          <w:rPr>
            <w:rStyle w:val="Lienhypertexte"/>
            <w:noProof/>
          </w:rPr>
          <w:t>4.3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Fonctions Principales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_Toc212645796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BF4ABA">
          <w:rPr>
            <w:noProof/>
            <w:webHidden/>
          </w:rPr>
          <w:t>12</w:t>
        </w:r>
        <w:r w:rsidR="00573541">
          <w:rPr>
            <w:noProof/>
            <w:webHidden/>
          </w:rPr>
          <w:fldChar w:fldCharType="end"/>
        </w:r>
      </w:hyperlink>
    </w:p>
    <w:p w14:paraId="550C3290" w14:textId="12FB80BC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FFCA976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212645770"/>
      <w:r w:rsidRPr="00932149">
        <w:lastRenderedPageBreak/>
        <w:t>Spécifications</w:t>
      </w:r>
      <w:bookmarkEnd w:id="0"/>
      <w:bookmarkEnd w:id="1"/>
      <w:bookmarkEnd w:id="2"/>
    </w:p>
    <w:p w14:paraId="2AFDE3F8" w14:textId="77777777" w:rsidR="008E53F9" w:rsidRPr="008E53F9" w:rsidRDefault="008E53F9" w:rsidP="008E53F9">
      <w:pPr>
        <w:pStyle w:val="Corpsdetexte"/>
      </w:pPr>
    </w:p>
    <w:p w14:paraId="691F5B3C" w14:textId="77777777" w:rsidR="00D160DD" w:rsidRDefault="00753A51" w:rsidP="008E53F9">
      <w:pPr>
        <w:pStyle w:val="Titre2"/>
      </w:pPr>
      <w:bookmarkStart w:id="3" w:name="_Toc212645771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14:paraId="0FB9D4A7" w14:textId="16DD2B30" w:rsidR="0015167D" w:rsidRPr="00F664DF" w:rsidRDefault="004B19BB" w:rsidP="004B19BB">
      <w:pPr>
        <w:ind w:left="1143" w:right="315"/>
      </w:pPr>
      <w:r>
        <w:t xml:space="preserve">Shoot me up ! </w:t>
      </w:r>
    </w:p>
    <w:p w14:paraId="754FF846" w14:textId="77777777" w:rsidR="0015167D" w:rsidRPr="00F664DF" w:rsidRDefault="0015167D" w:rsidP="0015167D">
      <w:pPr>
        <w:pStyle w:val="Retraitcorpsdetexte"/>
      </w:pPr>
    </w:p>
    <w:p w14:paraId="17F48E24" w14:textId="77777777" w:rsidR="00753A51" w:rsidRDefault="00902523" w:rsidP="008E53F9">
      <w:pPr>
        <w:pStyle w:val="Titre2"/>
      </w:pPr>
      <w:bookmarkStart w:id="6" w:name="_Toc212645772"/>
      <w:r>
        <w:t>Matériel et logiciels à disposition</w:t>
      </w:r>
      <w:bookmarkEnd w:id="6"/>
    </w:p>
    <w:p w14:paraId="1BFDC689" w14:textId="77777777" w:rsidR="0015167D" w:rsidRPr="0015167D" w:rsidRDefault="0015167D" w:rsidP="0015167D">
      <w:pPr>
        <w:pStyle w:val="Retraitcorpsdetexte"/>
      </w:pPr>
    </w:p>
    <w:p w14:paraId="24A0E9BE" w14:textId="77777777" w:rsidR="004B19BB" w:rsidRDefault="004B19BB" w:rsidP="004B19BB">
      <w:pPr>
        <w:numPr>
          <w:ilvl w:val="0"/>
          <w:numId w:val="48"/>
        </w:numPr>
        <w:spacing w:line="259" w:lineRule="auto"/>
        <w:ind w:hanging="175"/>
      </w:pPr>
      <w:r>
        <w:t xml:space="preserve">Un PC ETML  </w:t>
      </w:r>
    </w:p>
    <w:p w14:paraId="4C33F29E" w14:textId="77777777" w:rsidR="004B19BB" w:rsidRDefault="004B19BB" w:rsidP="004B19BB">
      <w:pPr>
        <w:numPr>
          <w:ilvl w:val="0"/>
          <w:numId w:val="48"/>
        </w:numPr>
        <w:spacing w:after="221" w:line="259" w:lineRule="auto"/>
        <w:ind w:hanging="175"/>
      </w:pPr>
      <w:r>
        <w:t xml:space="preserve">Accès à Internet </w:t>
      </w:r>
    </w:p>
    <w:p w14:paraId="73D7CD60" w14:textId="77777777" w:rsidR="00F664DF" w:rsidRPr="00F664DF" w:rsidRDefault="00F664DF" w:rsidP="00F664DF">
      <w:pPr>
        <w:pStyle w:val="Retraitcorpsdetexte"/>
      </w:pPr>
    </w:p>
    <w:p w14:paraId="38EED556" w14:textId="77777777" w:rsidR="00753A51" w:rsidRDefault="00753A51" w:rsidP="008E53F9">
      <w:pPr>
        <w:pStyle w:val="Titre2"/>
      </w:pPr>
      <w:bookmarkStart w:id="7" w:name="_Toc212645773"/>
      <w:r>
        <w:t>P</w:t>
      </w:r>
      <w:r w:rsidR="00902523">
        <w:t>rérequis</w:t>
      </w:r>
      <w:bookmarkEnd w:id="7"/>
    </w:p>
    <w:p w14:paraId="3D7B08A7" w14:textId="77777777" w:rsidR="0015167D" w:rsidRPr="0015167D" w:rsidRDefault="0015167D" w:rsidP="0015167D">
      <w:pPr>
        <w:pStyle w:val="Retraitcorpsdetexte"/>
      </w:pPr>
    </w:p>
    <w:p w14:paraId="258512CA" w14:textId="77777777" w:rsidR="004B19BB" w:rsidRDefault="004B19BB" w:rsidP="004B19BB">
      <w:pPr>
        <w:spacing w:line="259" w:lineRule="auto"/>
        <w:ind w:left="1133"/>
      </w:pPr>
    </w:p>
    <w:p w14:paraId="7D2EA360" w14:textId="77777777" w:rsidR="004B19BB" w:rsidRDefault="004B19BB" w:rsidP="004B19BB">
      <w:pPr>
        <w:ind w:left="1143" w:right="315"/>
      </w:pPr>
      <w:r>
        <w:t xml:space="preserve">Modules de programmation de base  </w:t>
      </w:r>
    </w:p>
    <w:p w14:paraId="013E8B78" w14:textId="77777777" w:rsidR="004B19BB" w:rsidRDefault="004B19BB" w:rsidP="004B19BB">
      <w:pPr>
        <w:spacing w:after="336"/>
        <w:ind w:left="1143" w:right="315"/>
      </w:pPr>
      <w:r>
        <w:t xml:space="preserve">• ICT-320 en cours </w:t>
      </w:r>
    </w:p>
    <w:p w14:paraId="28B55FA2" w14:textId="77777777" w:rsidR="0015167D" w:rsidRPr="00F664DF" w:rsidRDefault="0015167D" w:rsidP="0015167D">
      <w:pPr>
        <w:pStyle w:val="Retraitcorpsdetexte"/>
      </w:pPr>
    </w:p>
    <w:p w14:paraId="70B94585" w14:textId="77777777" w:rsidR="007F30AE" w:rsidRPr="007F30AE" w:rsidRDefault="007F30AE" w:rsidP="008E53F9">
      <w:pPr>
        <w:pStyle w:val="Titre1"/>
      </w:pPr>
      <w:bookmarkStart w:id="8" w:name="_Toc212645774"/>
      <w:r w:rsidRPr="007F30AE">
        <w:t>Planification</w:t>
      </w:r>
      <w:bookmarkEnd w:id="4"/>
      <w:bookmarkEnd w:id="5"/>
      <w:r w:rsidR="008E53F9">
        <w:t xml:space="preserve"> Initiale</w:t>
      </w:r>
      <w:bookmarkEnd w:id="8"/>
    </w:p>
    <w:p w14:paraId="246E9E9C" w14:textId="77777777" w:rsidR="004B19BB" w:rsidRPr="004B19BB" w:rsidRDefault="004B19BB" w:rsidP="004B19BB">
      <w:pPr>
        <w:pStyle w:val="Titre3"/>
      </w:pPr>
      <w:bookmarkStart w:id="9" w:name="_Toc212645775"/>
      <w:bookmarkStart w:id="10" w:name="_Toc532179957"/>
      <w:bookmarkStart w:id="11" w:name="_Toc165969641"/>
      <w:r w:rsidRPr="004B19BB">
        <w:t>Semaine 1</w:t>
      </w:r>
      <w:bookmarkEnd w:id="9"/>
      <w:r w:rsidRPr="004B19BB">
        <w:t xml:space="preserve"> </w:t>
      </w:r>
    </w:p>
    <w:p w14:paraId="42C78C48" w14:textId="77777777" w:rsidR="004B19BB" w:rsidRDefault="004B19BB" w:rsidP="004B19BB">
      <w:pPr>
        <w:numPr>
          <w:ilvl w:val="0"/>
          <w:numId w:val="49"/>
        </w:numPr>
        <w:spacing w:after="10" w:line="250" w:lineRule="auto"/>
        <w:ind w:right="315" w:hanging="360"/>
      </w:pPr>
      <w:r>
        <w:t xml:space="preserve">Création de concept de jeu. </w:t>
      </w:r>
    </w:p>
    <w:p w14:paraId="7C5D762D" w14:textId="77777777" w:rsidR="004B19BB" w:rsidRDefault="004B19BB" w:rsidP="004B19BB">
      <w:pPr>
        <w:numPr>
          <w:ilvl w:val="0"/>
          <w:numId w:val="49"/>
        </w:numPr>
        <w:spacing w:after="170" w:line="250" w:lineRule="auto"/>
        <w:ind w:right="315" w:hanging="360"/>
      </w:pPr>
      <w:r>
        <w:t xml:space="preserve">Création des maquettes </w:t>
      </w:r>
    </w:p>
    <w:p w14:paraId="288B9C41" w14:textId="77777777" w:rsidR="004B19BB" w:rsidRDefault="004B19BB" w:rsidP="004B19BB">
      <w:pPr>
        <w:pStyle w:val="Titre3"/>
      </w:pPr>
      <w:bookmarkStart w:id="12" w:name="_Toc212645776"/>
      <w:r>
        <w:t>Semaine 2</w:t>
      </w:r>
      <w:bookmarkEnd w:id="12"/>
      <w:r>
        <w:t xml:space="preserve"> </w:t>
      </w:r>
    </w:p>
    <w:p w14:paraId="0EF61F7D" w14:textId="77777777" w:rsidR="004B19BB" w:rsidRDefault="004B19BB" w:rsidP="004B19BB">
      <w:pPr>
        <w:numPr>
          <w:ilvl w:val="0"/>
          <w:numId w:val="49"/>
        </w:numPr>
        <w:spacing w:after="170" w:line="250" w:lineRule="auto"/>
        <w:ind w:right="315" w:hanging="360"/>
      </w:pPr>
      <w:r>
        <w:t xml:space="preserve">Création des User stories </w:t>
      </w:r>
    </w:p>
    <w:p w14:paraId="1322C8E4" w14:textId="77777777" w:rsidR="004B19BB" w:rsidRPr="004B19BB" w:rsidRDefault="004B19BB" w:rsidP="004B19BB">
      <w:pPr>
        <w:pStyle w:val="Titre3"/>
      </w:pPr>
      <w:bookmarkStart w:id="13" w:name="_Toc212645777"/>
      <w:r w:rsidRPr="004B19BB">
        <w:t>Semaine 3</w:t>
      </w:r>
      <w:bookmarkEnd w:id="13"/>
      <w:r w:rsidRPr="004B19BB">
        <w:t xml:space="preserve"> </w:t>
      </w:r>
    </w:p>
    <w:p w14:paraId="38819B6F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Création de la grille de jeu </w:t>
      </w:r>
    </w:p>
    <w:p w14:paraId="5F34CB89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du joueur et ses mouvements </w:t>
      </w:r>
    </w:p>
    <w:p w14:paraId="07713B49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des ennemies et ses mouvements </w:t>
      </w:r>
    </w:p>
    <w:p w14:paraId="1DFC244E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de la « zone de </w:t>
      </w:r>
      <w:proofErr w:type="spellStart"/>
      <w:r>
        <w:t>spawn</w:t>
      </w:r>
      <w:proofErr w:type="spellEnd"/>
      <w:r>
        <w:t xml:space="preserve"> » pour ennemies </w:t>
      </w:r>
    </w:p>
    <w:p w14:paraId="6D09946F" w14:textId="77777777" w:rsidR="004B19BB" w:rsidRDefault="004B19BB" w:rsidP="004B19BB">
      <w:pPr>
        <w:numPr>
          <w:ilvl w:val="0"/>
          <w:numId w:val="50"/>
        </w:numPr>
        <w:spacing w:after="170" w:line="250" w:lineRule="auto"/>
        <w:ind w:right="315" w:hanging="360"/>
      </w:pPr>
      <w:r>
        <w:t xml:space="preserve">Codage de la zone de tirs pour les ennemies  </w:t>
      </w:r>
    </w:p>
    <w:p w14:paraId="239046D5" w14:textId="77777777" w:rsidR="004B19BB" w:rsidRPr="004B19BB" w:rsidRDefault="004B19BB" w:rsidP="004B19BB">
      <w:pPr>
        <w:pStyle w:val="Titre3"/>
      </w:pPr>
      <w:bookmarkStart w:id="14" w:name="_Toc212645778"/>
      <w:r w:rsidRPr="004B19BB">
        <w:t>Semaine 4</w:t>
      </w:r>
      <w:bookmarkEnd w:id="14"/>
      <w:r w:rsidRPr="004B19BB">
        <w:t xml:space="preserve"> </w:t>
      </w:r>
    </w:p>
    <w:p w14:paraId="70FA316B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des missiles de joueur et des ennemies </w:t>
      </w:r>
    </w:p>
    <w:p w14:paraId="4946C01F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des obstacles et sa position aléatoire </w:t>
      </w:r>
    </w:p>
    <w:p w14:paraId="3A452E9E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 la base de joueur </w:t>
      </w:r>
    </w:p>
    <w:p w14:paraId="0B1A3693" w14:textId="77777777" w:rsidR="004B19BB" w:rsidRDefault="004B19BB" w:rsidP="004B19BB">
      <w:pPr>
        <w:numPr>
          <w:ilvl w:val="0"/>
          <w:numId w:val="51"/>
        </w:numPr>
        <w:spacing w:after="171" w:line="250" w:lineRule="auto"/>
        <w:ind w:right="315" w:hanging="360"/>
      </w:pPr>
      <w:r>
        <w:t xml:space="preserve">Création des textures pour le jeu </w:t>
      </w:r>
    </w:p>
    <w:p w14:paraId="07AC4A59" w14:textId="77777777" w:rsidR="004B19BB" w:rsidRPr="004B19BB" w:rsidRDefault="004B19BB" w:rsidP="004B19BB">
      <w:pPr>
        <w:pStyle w:val="Titre3"/>
      </w:pPr>
      <w:bookmarkStart w:id="15" w:name="_Toc212645779"/>
      <w:r w:rsidRPr="004B19BB">
        <w:t>Semaine 5</w:t>
      </w:r>
      <w:bookmarkEnd w:id="15"/>
      <w:r w:rsidRPr="004B19BB">
        <w:t xml:space="preserve"> </w:t>
      </w:r>
    </w:p>
    <w:p w14:paraId="77ACDA7F" w14:textId="77777777" w:rsidR="004B19BB" w:rsidRDefault="004B19BB" w:rsidP="004B19BB">
      <w:pPr>
        <w:numPr>
          <w:ilvl w:val="0"/>
          <w:numId w:val="52"/>
        </w:numPr>
        <w:spacing w:after="10" w:line="250" w:lineRule="auto"/>
        <w:ind w:right="315" w:hanging="360"/>
      </w:pPr>
      <w:r>
        <w:t xml:space="preserve">Codage des fonctionnalités des vies, missiles et score </w:t>
      </w:r>
    </w:p>
    <w:p w14:paraId="3D4733BF" w14:textId="77777777" w:rsidR="004B19BB" w:rsidRDefault="004B19BB" w:rsidP="004B19BB">
      <w:pPr>
        <w:numPr>
          <w:ilvl w:val="0"/>
          <w:numId w:val="52"/>
        </w:numPr>
        <w:spacing w:after="170" w:line="250" w:lineRule="auto"/>
        <w:ind w:right="315" w:hanging="360"/>
      </w:pPr>
      <w:r>
        <w:t xml:space="preserve">Codage du boss </w:t>
      </w:r>
    </w:p>
    <w:p w14:paraId="6F98F8BB" w14:textId="77777777" w:rsidR="004B19BB" w:rsidRPr="004B19BB" w:rsidRDefault="004B19BB" w:rsidP="004B19BB">
      <w:pPr>
        <w:pStyle w:val="Titre3"/>
      </w:pPr>
      <w:bookmarkStart w:id="16" w:name="_Toc212645780"/>
      <w:r w:rsidRPr="004B19BB">
        <w:t>Semaine 6</w:t>
      </w:r>
      <w:bookmarkEnd w:id="16"/>
      <w:r w:rsidRPr="004B19BB">
        <w:t xml:space="preserve"> </w:t>
      </w:r>
    </w:p>
    <w:p w14:paraId="5A8B0FAC" w14:textId="77777777" w:rsidR="004B19BB" w:rsidRDefault="004B19BB" w:rsidP="004B19BB">
      <w:pPr>
        <w:numPr>
          <w:ilvl w:val="0"/>
          <w:numId w:val="53"/>
        </w:numPr>
        <w:spacing w:after="10" w:line="250" w:lineRule="auto"/>
        <w:ind w:right="315" w:hanging="360"/>
      </w:pPr>
      <w:r>
        <w:t xml:space="preserve">Codage des écrans de la victoire et de la défaite </w:t>
      </w:r>
    </w:p>
    <w:p w14:paraId="23E52F80" w14:textId="77777777" w:rsidR="004B19BB" w:rsidRDefault="004B19BB" w:rsidP="004B19BB">
      <w:pPr>
        <w:numPr>
          <w:ilvl w:val="0"/>
          <w:numId w:val="53"/>
        </w:numPr>
        <w:spacing w:after="162" w:line="259" w:lineRule="auto"/>
        <w:ind w:right="315" w:hanging="360"/>
      </w:pPr>
      <w:r>
        <w:lastRenderedPageBreak/>
        <w:t xml:space="preserve">Livraison 80% du projet </w:t>
      </w:r>
    </w:p>
    <w:p w14:paraId="2A5BF833" w14:textId="77777777" w:rsidR="004B19BB" w:rsidRDefault="004B19BB" w:rsidP="004B19BB">
      <w:pPr>
        <w:pStyle w:val="Titre3"/>
      </w:pPr>
      <w:bookmarkStart w:id="17" w:name="_Toc212645781"/>
      <w:r>
        <w:t>Semaine 7</w:t>
      </w:r>
      <w:bookmarkEnd w:id="17"/>
      <w:r>
        <w:t xml:space="preserve">  </w:t>
      </w:r>
    </w:p>
    <w:p w14:paraId="254D86EF" w14:textId="77777777" w:rsidR="004B19BB" w:rsidRDefault="004B19BB" w:rsidP="004B19BB">
      <w:pPr>
        <w:numPr>
          <w:ilvl w:val="0"/>
          <w:numId w:val="53"/>
        </w:numPr>
        <w:spacing w:after="170" w:line="250" w:lineRule="auto"/>
        <w:ind w:right="315" w:hanging="360"/>
      </w:pPr>
      <w:r>
        <w:t xml:space="preserve">Améliorations du projet </w:t>
      </w:r>
    </w:p>
    <w:p w14:paraId="2A3E4077" w14:textId="77777777" w:rsidR="004B19BB" w:rsidRPr="004B19BB" w:rsidRDefault="004B19BB" w:rsidP="004B19BB">
      <w:pPr>
        <w:pStyle w:val="Titre3"/>
      </w:pPr>
      <w:bookmarkStart w:id="18" w:name="_Toc212645782"/>
      <w:r w:rsidRPr="004B19BB">
        <w:t>Semaine 8</w:t>
      </w:r>
      <w:bookmarkEnd w:id="18"/>
      <w:r w:rsidRPr="004B19BB">
        <w:t xml:space="preserve"> </w:t>
      </w:r>
    </w:p>
    <w:p w14:paraId="313BCD34" w14:textId="77777777" w:rsidR="004B19BB" w:rsidRDefault="004B19BB" w:rsidP="004B19BB">
      <w:pPr>
        <w:numPr>
          <w:ilvl w:val="0"/>
          <w:numId w:val="54"/>
        </w:numPr>
        <w:spacing w:after="10" w:line="250" w:lineRule="auto"/>
        <w:ind w:left="533" w:right="3480" w:hanging="360"/>
      </w:pPr>
      <w:r>
        <w:t xml:space="preserve">Améliorations du projet </w:t>
      </w:r>
    </w:p>
    <w:p w14:paraId="5E3C11AA" w14:textId="77777777" w:rsidR="004B19BB" w:rsidRDefault="004B19BB" w:rsidP="004B19BB">
      <w:pPr>
        <w:numPr>
          <w:ilvl w:val="0"/>
          <w:numId w:val="54"/>
        </w:numPr>
        <w:spacing w:line="259" w:lineRule="auto"/>
        <w:ind w:left="533" w:right="3480" w:hanging="360"/>
      </w:pPr>
      <w:r>
        <w:t xml:space="preserve">Livraison finale du projet  </w:t>
      </w:r>
    </w:p>
    <w:p w14:paraId="376A245F" w14:textId="1EC19614" w:rsidR="007F30AE" w:rsidRDefault="004B19BB" w:rsidP="008E53F9">
      <w:pPr>
        <w:pStyle w:val="Titre1"/>
      </w:pPr>
      <w:bookmarkStart w:id="19" w:name="_Toc212645783"/>
      <w:bookmarkEnd w:id="10"/>
      <w:bookmarkEnd w:id="11"/>
      <w:r>
        <w:t>Introduction</w:t>
      </w:r>
      <w:bookmarkEnd w:id="19"/>
    </w:p>
    <w:p w14:paraId="7C9A8986" w14:textId="3F8E6D7D" w:rsidR="004B19BB" w:rsidRDefault="004B19BB" w:rsidP="004B19BB">
      <w:pPr>
        <w:pStyle w:val="Titre2"/>
      </w:pPr>
      <w:bookmarkStart w:id="20" w:name="_Toc212645784"/>
      <w:r>
        <w:t>Concept de jeu</w:t>
      </w:r>
      <w:bookmarkEnd w:id="20"/>
    </w:p>
    <w:p w14:paraId="1510FA89" w14:textId="7099E75F" w:rsidR="004B19BB" w:rsidRDefault="004B19BB" w:rsidP="004B19BB">
      <w:r w:rsidRPr="001D4022">
        <w:t xml:space="preserve">Le jeu </w:t>
      </w:r>
      <w:r w:rsidRPr="001D4022">
        <w:rPr>
          <w:bCs/>
        </w:rPr>
        <w:t xml:space="preserve">« </w:t>
      </w:r>
      <w:proofErr w:type="spellStart"/>
      <w:r w:rsidRPr="001D4022">
        <w:rPr>
          <w:bCs/>
        </w:rPr>
        <w:t>Arstotzka</w:t>
      </w:r>
      <w:proofErr w:type="spellEnd"/>
      <w:r w:rsidRPr="001D4022">
        <w:rPr>
          <w:bCs/>
        </w:rPr>
        <w:t xml:space="preserve"> </w:t>
      </w:r>
      <w:proofErr w:type="spellStart"/>
      <w:r w:rsidRPr="001D4022">
        <w:rPr>
          <w:bCs/>
        </w:rPr>
        <w:t>Invaders</w:t>
      </w:r>
      <w:proofErr w:type="spellEnd"/>
      <w:r w:rsidRPr="001D4022">
        <w:rPr>
          <w:bCs/>
        </w:rPr>
        <w:t xml:space="preserve"> »</w:t>
      </w:r>
      <w:r w:rsidRPr="001D4022">
        <w:t xml:space="preserve"> est un jeu qui ressemble à </w:t>
      </w:r>
      <w:proofErr w:type="spellStart"/>
      <w:r w:rsidRPr="001D4022">
        <w:rPr>
          <w:bCs/>
        </w:rPr>
        <w:t>Space</w:t>
      </w:r>
      <w:proofErr w:type="spellEnd"/>
      <w:r w:rsidRPr="001D4022">
        <w:rPr>
          <w:bCs/>
        </w:rPr>
        <w:t xml:space="preserve"> </w:t>
      </w:r>
      <w:proofErr w:type="spellStart"/>
      <w:r w:rsidRPr="001D4022">
        <w:rPr>
          <w:bCs/>
        </w:rPr>
        <w:t>Invaders</w:t>
      </w:r>
      <w:proofErr w:type="spellEnd"/>
      <w:r w:rsidRPr="001D4022">
        <w:t xml:space="preserve"> et s’inspire de </w:t>
      </w:r>
      <w:r w:rsidRPr="001D4022">
        <w:rPr>
          <w:bCs/>
        </w:rPr>
        <w:t xml:space="preserve">Papers, </w:t>
      </w:r>
      <w:proofErr w:type="spellStart"/>
      <w:r w:rsidRPr="001D4022">
        <w:rPr>
          <w:bCs/>
        </w:rPr>
        <w:t>Please</w:t>
      </w:r>
      <w:proofErr w:type="spellEnd"/>
      <w:r w:rsidRPr="001D4022">
        <w:t xml:space="preserve">, avec son style </w:t>
      </w:r>
      <w:r w:rsidRPr="001D4022">
        <w:rPr>
          <w:bCs/>
        </w:rPr>
        <w:t>pixel art</w:t>
      </w:r>
      <w:r w:rsidRPr="001D4022">
        <w:t xml:space="preserve"> et son univers basé sur </w:t>
      </w:r>
      <w:proofErr w:type="spellStart"/>
      <w:r w:rsidRPr="001D4022">
        <w:rPr>
          <w:bCs/>
        </w:rPr>
        <w:t>Arstotzka</w:t>
      </w:r>
      <w:proofErr w:type="spellEnd"/>
      <w:r w:rsidRPr="001D4022">
        <w:t xml:space="preserve"> (le nom du pays dans le jeu). Cependant, il se distingue par sa jouabilité.</w:t>
      </w:r>
      <w:r w:rsidRPr="001D4022">
        <w:br/>
        <w:t xml:space="preserve">Dans ce jeu, le joueur incarne un </w:t>
      </w:r>
      <w:r w:rsidRPr="001D4022">
        <w:rPr>
          <w:bCs/>
        </w:rPr>
        <w:t>drone chargé de défendre sa base</w:t>
      </w:r>
      <w:r w:rsidRPr="001D4022">
        <w:t xml:space="preserve"> contre des vagues de </w:t>
      </w:r>
      <w:r w:rsidRPr="001D4022">
        <w:rPr>
          <w:bCs/>
        </w:rPr>
        <w:t>drones et d’avions ennemis</w:t>
      </w:r>
      <w:r w:rsidRPr="001D4022">
        <w:t xml:space="preserve"> pendant une minute, avant d’affronter </w:t>
      </w:r>
      <w:r w:rsidRPr="001D4022">
        <w:rPr>
          <w:bCs/>
        </w:rPr>
        <w:t>le boss final</w:t>
      </w:r>
      <w:r w:rsidRPr="001D4022">
        <w:t>.</w:t>
      </w:r>
    </w:p>
    <w:p w14:paraId="5D6B0ADA" w14:textId="52370C1F" w:rsidR="004B19BB" w:rsidRDefault="004B19BB" w:rsidP="004B19BB">
      <w:pPr>
        <w:pStyle w:val="Titre2"/>
      </w:pPr>
      <w:bookmarkStart w:id="21" w:name="_Toc212645785"/>
      <w:r>
        <w:t>Objectifs pédagogiques</w:t>
      </w:r>
      <w:bookmarkEnd w:id="21"/>
    </w:p>
    <w:p w14:paraId="2004CF1A" w14:textId="77777777" w:rsidR="004B19BB" w:rsidRDefault="004B19BB" w:rsidP="004B19BB">
      <w:r w:rsidRPr="001D4022">
        <w:t xml:space="preserve">Ce projet est utile sur le plan </w:t>
      </w:r>
      <w:r w:rsidRPr="001D4022">
        <w:rPr>
          <w:b/>
          <w:bCs/>
        </w:rPr>
        <w:t>pédagogique</w:t>
      </w:r>
      <w:r w:rsidRPr="001D4022">
        <w:t>, car il permet d’apprendre :</w:t>
      </w:r>
    </w:p>
    <w:p w14:paraId="7389E026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 xml:space="preserve">Le </w:t>
      </w:r>
      <w:r w:rsidRPr="001D4022">
        <w:rPr>
          <w:b/>
          <w:bCs/>
        </w:rPr>
        <w:t>concept de la programmation orientée objet</w:t>
      </w:r>
      <w:r w:rsidRPr="001D4022">
        <w:t xml:space="preserve"> et son fonctionnement ;</w:t>
      </w:r>
    </w:p>
    <w:p w14:paraId="0B690B7E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>L’</w:t>
      </w:r>
      <w:r w:rsidRPr="001D4022">
        <w:rPr>
          <w:b/>
          <w:bCs/>
        </w:rPr>
        <w:t>utilisation et la gestion de projet</w:t>
      </w:r>
      <w:r w:rsidRPr="001D4022">
        <w:t xml:space="preserve"> avec </w:t>
      </w:r>
      <w:r w:rsidRPr="001D4022">
        <w:rPr>
          <w:b/>
          <w:bCs/>
        </w:rPr>
        <w:t xml:space="preserve">GitHub </w:t>
      </w:r>
      <w:proofErr w:type="spellStart"/>
      <w:r w:rsidRPr="001D4022">
        <w:rPr>
          <w:b/>
          <w:bCs/>
        </w:rPr>
        <w:t>Projects</w:t>
      </w:r>
      <w:proofErr w:type="spellEnd"/>
      <w:r w:rsidRPr="001D4022">
        <w:t xml:space="preserve"> ;</w:t>
      </w:r>
    </w:p>
    <w:p w14:paraId="57EA93A6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 xml:space="preserve">La </w:t>
      </w:r>
      <w:r w:rsidRPr="001D4022">
        <w:rPr>
          <w:b/>
          <w:bCs/>
        </w:rPr>
        <w:t>gestion de projet en méthodologie Agile</w:t>
      </w:r>
      <w:r w:rsidRPr="001D4022">
        <w:t>.</w:t>
      </w:r>
    </w:p>
    <w:p w14:paraId="4C122EE4" w14:textId="6BBE740F" w:rsidR="004B19BB" w:rsidRDefault="004B19BB" w:rsidP="004B19BB">
      <w:pPr>
        <w:pStyle w:val="Titre2"/>
      </w:pPr>
      <w:bookmarkStart w:id="22" w:name="_Toc212645786"/>
      <w:r>
        <w:t>Objectifs produit</w:t>
      </w:r>
      <w:bookmarkEnd w:id="22"/>
    </w:p>
    <w:p w14:paraId="4E08DE11" w14:textId="77777777" w:rsidR="004B19BB" w:rsidRDefault="004B19BB" w:rsidP="004B19BB">
      <w:pPr>
        <w:spacing w:after="100" w:line="259" w:lineRule="auto"/>
        <w:ind w:left="566"/>
      </w:pPr>
      <w:r w:rsidRPr="00723A08">
        <w:t xml:space="preserve">L’objectif du produit est de </w:t>
      </w:r>
      <w:r w:rsidRPr="00723A08">
        <w:rPr>
          <w:b/>
          <w:bCs/>
        </w:rPr>
        <w:t>créer un jeu en C#</w:t>
      </w:r>
      <w:r w:rsidRPr="00723A08">
        <w:t xml:space="preserve">, basé sur la </w:t>
      </w:r>
      <w:r w:rsidRPr="00723A08">
        <w:rPr>
          <w:b/>
          <w:bCs/>
        </w:rPr>
        <w:t>programmation orientée objet</w:t>
      </w:r>
      <w:r w:rsidRPr="00723A08">
        <w:t xml:space="preserve">, qui s’inspire de </w:t>
      </w:r>
      <w:proofErr w:type="spellStart"/>
      <w:r w:rsidRPr="00723A08">
        <w:rPr>
          <w:b/>
          <w:bCs/>
        </w:rPr>
        <w:t>Space</w:t>
      </w:r>
      <w:proofErr w:type="spellEnd"/>
      <w:r w:rsidRPr="00723A08">
        <w:rPr>
          <w:b/>
          <w:bCs/>
        </w:rPr>
        <w:t xml:space="preserve"> </w:t>
      </w:r>
      <w:proofErr w:type="spellStart"/>
      <w:r w:rsidRPr="00723A08">
        <w:rPr>
          <w:b/>
          <w:bCs/>
        </w:rPr>
        <w:t>Invaders</w:t>
      </w:r>
      <w:proofErr w:type="spellEnd"/>
      <w:r w:rsidRPr="00723A08">
        <w:t xml:space="preserve"> et, dans une certaine mesure, de </w:t>
      </w:r>
      <w:r w:rsidRPr="00723A08">
        <w:rPr>
          <w:b/>
          <w:bCs/>
        </w:rPr>
        <w:t xml:space="preserve">Papers, </w:t>
      </w:r>
      <w:proofErr w:type="spellStart"/>
      <w:r w:rsidRPr="00723A08">
        <w:rPr>
          <w:b/>
          <w:bCs/>
        </w:rPr>
        <w:t>Please</w:t>
      </w:r>
      <w:proofErr w:type="spellEnd"/>
      <w:r w:rsidRPr="00723A08">
        <w:t xml:space="preserve">, afin d’en </w:t>
      </w:r>
      <w:r w:rsidRPr="00723A08">
        <w:rPr>
          <w:b/>
          <w:bCs/>
        </w:rPr>
        <w:t>améliorer le concept et l’expérience de jeu</w:t>
      </w:r>
      <w:r w:rsidRPr="00723A08">
        <w:t>.</w:t>
      </w:r>
      <w:r>
        <w:t xml:space="preserve">  </w:t>
      </w:r>
    </w:p>
    <w:p w14:paraId="505AFF81" w14:textId="77777777" w:rsidR="004B19BB" w:rsidRPr="004B19BB" w:rsidRDefault="004B19BB" w:rsidP="004B19BB">
      <w:pPr>
        <w:pStyle w:val="Retraitcorpsdetexte"/>
      </w:pPr>
    </w:p>
    <w:p w14:paraId="7E021179" w14:textId="6F463DC8" w:rsidR="007F30AE" w:rsidRDefault="004B19BB" w:rsidP="008E53F9">
      <w:pPr>
        <w:pStyle w:val="Titre2"/>
      </w:pPr>
      <w:bookmarkStart w:id="23" w:name="_Toc212645787"/>
      <w:r>
        <w:lastRenderedPageBreak/>
        <w:t>Diagramme UML</w:t>
      </w:r>
      <w:bookmarkEnd w:id="23"/>
    </w:p>
    <w:p w14:paraId="00593803" w14:textId="358B9AEC" w:rsidR="006C624E" w:rsidRDefault="006C624E" w:rsidP="006C624E">
      <w:pPr>
        <w:pStyle w:val="Retraitcorpsdetexte"/>
      </w:pPr>
      <w:r w:rsidRPr="006C624E">
        <w:rPr>
          <w:noProof/>
        </w:rPr>
        <w:drawing>
          <wp:inline distT="0" distB="0" distL="0" distR="0" wp14:anchorId="47C32ED1" wp14:editId="503E488A">
            <wp:extent cx="5759450" cy="3714750"/>
            <wp:effectExtent l="0" t="0" r="0" b="0"/>
            <wp:docPr id="15572259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25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126A" w14:textId="25632C37" w:rsidR="006C624E" w:rsidRDefault="006C624E" w:rsidP="006C624E">
      <w:pPr>
        <w:pStyle w:val="Retraitcorpsdetexte"/>
      </w:pPr>
    </w:p>
    <w:p w14:paraId="7354D411" w14:textId="74270FAE" w:rsidR="006C624E" w:rsidRDefault="006C624E" w:rsidP="006C624E">
      <w:pPr>
        <w:pStyle w:val="Retraitcorpsdetexte"/>
      </w:pPr>
      <w:r>
        <w:t>Charge – combien des projectiles sont possédés par joueur</w:t>
      </w:r>
    </w:p>
    <w:p w14:paraId="7F5FBC5B" w14:textId="687971CA" w:rsidR="006C624E" w:rsidRDefault="00573541" w:rsidP="006C624E">
      <w:pPr>
        <w:pStyle w:val="Retraitcorpsdetexte"/>
      </w:pPr>
      <w:r>
        <w:t>Cible – la base cible des ennemies</w:t>
      </w:r>
    </w:p>
    <w:p w14:paraId="60AD0688" w14:textId="2FE793FB" w:rsidR="00573541" w:rsidRDefault="00573541" w:rsidP="006C624E">
      <w:pPr>
        <w:pStyle w:val="Retraitcorpsdetexte"/>
      </w:pPr>
      <w:proofErr w:type="spellStart"/>
      <w:r>
        <w:t>BigBoss</w:t>
      </w:r>
      <w:proofErr w:type="spellEnd"/>
      <w:r>
        <w:t xml:space="preserve"> – constructeur du boss</w:t>
      </w:r>
    </w:p>
    <w:p w14:paraId="383BC252" w14:textId="44052C89" w:rsidR="00573541" w:rsidRDefault="00573541" w:rsidP="006C624E">
      <w:pPr>
        <w:pStyle w:val="Retraitcorpsdetexte"/>
      </w:pPr>
      <w:proofErr w:type="spellStart"/>
      <w:proofErr w:type="gramStart"/>
      <w:r>
        <w:t>SkidInage</w:t>
      </w:r>
      <w:proofErr w:type="spellEnd"/>
      <w:r>
        <w:t xml:space="preserve"> .</w:t>
      </w:r>
      <w:proofErr w:type="gramEnd"/>
      <w:r>
        <w:t xml:space="preserve"> Image du projectile</w:t>
      </w:r>
    </w:p>
    <w:p w14:paraId="5C68358D" w14:textId="35AA6A97" w:rsidR="00573541" w:rsidRDefault="00573541" w:rsidP="006C624E">
      <w:pPr>
        <w:pStyle w:val="Retraitcorpsdetexte"/>
      </w:pPr>
      <w:proofErr w:type="spellStart"/>
      <w:r>
        <w:t>BaseImage</w:t>
      </w:r>
      <w:proofErr w:type="spellEnd"/>
      <w:r>
        <w:t xml:space="preserve"> – image de la base de récupération</w:t>
      </w:r>
    </w:p>
    <w:p w14:paraId="7724E7A0" w14:textId="68546435" w:rsidR="00573541" w:rsidRDefault="00573541" w:rsidP="006C624E">
      <w:pPr>
        <w:pStyle w:val="Retraitcorpsdetexte"/>
      </w:pPr>
      <w:proofErr w:type="spellStart"/>
      <w:r>
        <w:t>Detruit</w:t>
      </w:r>
      <w:proofErr w:type="spellEnd"/>
      <w:r>
        <w:t xml:space="preserve"> – si l’obstacle est </w:t>
      </w:r>
      <w:proofErr w:type="spellStart"/>
      <w:r>
        <w:t>detruit</w:t>
      </w:r>
      <w:proofErr w:type="spellEnd"/>
    </w:p>
    <w:p w14:paraId="11FFFEAC" w14:textId="77777777" w:rsidR="006C624E" w:rsidRPr="006C624E" w:rsidRDefault="006C624E" w:rsidP="006C624E">
      <w:pPr>
        <w:pStyle w:val="Retraitcorpsdetexte"/>
      </w:pPr>
    </w:p>
    <w:p w14:paraId="3B9A045D" w14:textId="313CA6C1" w:rsidR="007F30AE" w:rsidRPr="007F30AE" w:rsidRDefault="004B19BB" w:rsidP="008E53F9">
      <w:pPr>
        <w:pStyle w:val="Titre1"/>
      </w:pPr>
      <w:bookmarkStart w:id="24" w:name="_Toc212645788"/>
      <w:r>
        <w:t>Analyse Fonctionnele</w:t>
      </w:r>
      <w:bookmarkEnd w:id="24"/>
    </w:p>
    <w:p w14:paraId="1EA635C2" w14:textId="77B533AE" w:rsidR="007F30AE" w:rsidRDefault="004B19BB" w:rsidP="008E53F9">
      <w:pPr>
        <w:pStyle w:val="Titre2"/>
      </w:pPr>
      <w:bookmarkStart w:id="25" w:name="_Toc212645789"/>
      <w:r>
        <w:t>Maquettes</w:t>
      </w:r>
      <w:bookmarkEnd w:id="25"/>
    </w:p>
    <w:p w14:paraId="40EA7418" w14:textId="77777777" w:rsidR="004B19BB" w:rsidRDefault="004B19BB" w:rsidP="004B19BB">
      <w:pPr>
        <w:spacing w:line="259" w:lineRule="auto"/>
        <w:ind w:left="566"/>
      </w:pPr>
      <w:r>
        <w:t xml:space="preserve">Le jeu principal </w:t>
      </w:r>
    </w:p>
    <w:p w14:paraId="7D749342" w14:textId="4B7FEC73" w:rsidR="004B19BB" w:rsidRDefault="00455B21" w:rsidP="004B19BB">
      <w:pPr>
        <w:spacing w:line="259" w:lineRule="auto"/>
        <w:ind w:left="566"/>
      </w:pPr>
      <w:r w:rsidRPr="00455B21">
        <w:lastRenderedPageBreak/>
        <w:drawing>
          <wp:inline distT="0" distB="0" distL="0" distR="0" wp14:anchorId="059ED870" wp14:editId="4B409145">
            <wp:extent cx="5759450" cy="3754755"/>
            <wp:effectExtent l="0" t="0" r="0" b="0"/>
            <wp:docPr id="20500430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43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434F" w14:textId="77777777" w:rsidR="004B19BB" w:rsidRDefault="004B19BB" w:rsidP="004B19BB">
      <w:pPr>
        <w:spacing w:line="259" w:lineRule="auto"/>
        <w:ind w:left="566"/>
      </w:pPr>
    </w:p>
    <w:p w14:paraId="151D231D" w14:textId="77777777" w:rsidR="004B19BB" w:rsidRDefault="004B19BB" w:rsidP="004B19BB">
      <w:pPr>
        <w:spacing w:line="259" w:lineRule="auto"/>
        <w:ind w:left="566"/>
      </w:pPr>
      <w:r>
        <w:t xml:space="preserve">Mouvement des ennemies </w:t>
      </w:r>
    </w:p>
    <w:p w14:paraId="19D8DB4A" w14:textId="45D1FCF5" w:rsidR="004B19BB" w:rsidRDefault="00455B21" w:rsidP="004B19BB">
      <w:pPr>
        <w:spacing w:line="259" w:lineRule="auto"/>
        <w:ind w:left="566"/>
      </w:pPr>
      <w:r w:rsidRPr="00455B21">
        <w:drawing>
          <wp:inline distT="0" distB="0" distL="0" distR="0" wp14:anchorId="23E21C3F" wp14:editId="527D31CC">
            <wp:extent cx="5759450" cy="3785235"/>
            <wp:effectExtent l="0" t="0" r="0" b="0"/>
            <wp:docPr id="238372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72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71DD" w14:textId="77777777" w:rsidR="004B19BB" w:rsidRDefault="004B19BB" w:rsidP="004B19BB">
      <w:pPr>
        <w:spacing w:line="259" w:lineRule="auto"/>
        <w:ind w:left="566"/>
      </w:pPr>
      <w:r>
        <w:t>Boss battle</w:t>
      </w:r>
    </w:p>
    <w:p w14:paraId="4859E5CE" w14:textId="03A9D5A1" w:rsidR="004B19BB" w:rsidRDefault="00455B21" w:rsidP="004B19BB">
      <w:pPr>
        <w:spacing w:line="259" w:lineRule="auto"/>
        <w:ind w:left="566"/>
      </w:pPr>
      <w:r w:rsidRPr="00455B21">
        <w:lastRenderedPageBreak/>
        <w:drawing>
          <wp:inline distT="0" distB="0" distL="0" distR="0" wp14:anchorId="25752395" wp14:editId="37F8BF61">
            <wp:extent cx="5759450" cy="3743325"/>
            <wp:effectExtent l="0" t="0" r="0" b="0"/>
            <wp:docPr id="17916234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23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E45B" w14:textId="77777777" w:rsidR="004B19BB" w:rsidRDefault="004B19BB" w:rsidP="004B19BB">
      <w:pPr>
        <w:spacing w:line="259" w:lineRule="auto"/>
        <w:ind w:left="566"/>
      </w:pPr>
      <w:r>
        <w:t>Ecran de victoire</w:t>
      </w:r>
    </w:p>
    <w:p w14:paraId="7E324CB3" w14:textId="4EF7D143" w:rsidR="004B19BB" w:rsidRDefault="00455B21" w:rsidP="004B19BB">
      <w:pPr>
        <w:spacing w:line="259" w:lineRule="auto"/>
        <w:ind w:left="566"/>
      </w:pPr>
      <w:r w:rsidRPr="00455B21">
        <w:drawing>
          <wp:inline distT="0" distB="0" distL="0" distR="0" wp14:anchorId="1423CA97" wp14:editId="483F64D3">
            <wp:extent cx="5759450" cy="3762375"/>
            <wp:effectExtent l="0" t="0" r="0" b="0"/>
            <wp:docPr id="20772951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95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6077" w14:textId="77777777" w:rsidR="004B19BB" w:rsidRDefault="004B19BB" w:rsidP="004B19BB">
      <w:pPr>
        <w:spacing w:line="259" w:lineRule="auto"/>
        <w:ind w:left="566"/>
      </w:pPr>
      <w:r>
        <w:t>Ecran de défaite</w:t>
      </w:r>
    </w:p>
    <w:p w14:paraId="1F05E9E3" w14:textId="0269AAA1" w:rsidR="004B19BB" w:rsidRDefault="00455B21" w:rsidP="004B19BB">
      <w:pPr>
        <w:pStyle w:val="Retraitcorpsdetexte"/>
      </w:pPr>
      <w:r w:rsidRPr="00455B21">
        <w:lastRenderedPageBreak/>
        <w:drawing>
          <wp:inline distT="0" distB="0" distL="0" distR="0" wp14:anchorId="2AC39A29" wp14:editId="0653FFB0">
            <wp:extent cx="5759450" cy="3689350"/>
            <wp:effectExtent l="0" t="0" r="0" b="0"/>
            <wp:docPr id="12386852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85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01F6" w14:textId="5763996D" w:rsidR="004B19BB" w:rsidRDefault="004B19BB" w:rsidP="004B19BB">
      <w:pPr>
        <w:pStyle w:val="Titre2"/>
      </w:pPr>
      <w:bookmarkStart w:id="26" w:name="_Toc212645790"/>
      <w:r>
        <w:t>Fonctionnalités basiques de jeu</w:t>
      </w:r>
      <w:bookmarkEnd w:id="26"/>
    </w:p>
    <w:p w14:paraId="114A8638" w14:textId="77777777" w:rsidR="004B19BB" w:rsidRDefault="004B19BB" w:rsidP="004B19BB">
      <w:pPr>
        <w:pStyle w:val="Titre3"/>
      </w:pPr>
      <w:bookmarkStart w:id="27" w:name="_Toc212645791"/>
      <w:r>
        <w:t>Joueur</w:t>
      </w:r>
      <w:bookmarkEnd w:id="27"/>
    </w:p>
    <w:p w14:paraId="730BC54B" w14:textId="77777777" w:rsidR="004B19BB" w:rsidRDefault="004B19BB" w:rsidP="004B19BB">
      <w:r w:rsidRPr="00723A08">
        <w:rPr>
          <w:noProof/>
        </w:rPr>
        <w:drawing>
          <wp:inline distT="0" distB="0" distL="0" distR="0" wp14:anchorId="31EBBE14" wp14:editId="3BE7D511">
            <wp:extent cx="2943636" cy="1638529"/>
            <wp:effectExtent l="0" t="0" r="9525" b="0"/>
            <wp:docPr id="14378333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33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BBDE" w14:textId="77777777" w:rsidR="004B19BB" w:rsidRDefault="004B19BB" w:rsidP="004B19BB"/>
    <w:p w14:paraId="244797E5" w14:textId="77777777" w:rsidR="00573541" w:rsidRDefault="00573541" w:rsidP="004B19BB">
      <w:r w:rsidRPr="00573541">
        <w:t>Pour se déplacer, le joueur doit appuyer sur les touches W, A, S, D ou sur les touches directionnelles (flèches).</w:t>
      </w:r>
    </w:p>
    <w:p w14:paraId="14F6D728" w14:textId="5C28CCD9" w:rsidR="004B19BB" w:rsidRDefault="004B19BB" w:rsidP="004B19BB">
      <w:r>
        <w:t xml:space="preserve"> </w:t>
      </w:r>
      <w:r w:rsidRPr="00BE1C7D">
        <w:rPr>
          <w:noProof/>
        </w:rPr>
        <w:drawing>
          <wp:inline distT="0" distB="0" distL="0" distR="0" wp14:anchorId="47E5B1CF" wp14:editId="51E33AB9">
            <wp:extent cx="2067213" cy="1076475"/>
            <wp:effectExtent l="0" t="0" r="9525" b="9525"/>
            <wp:docPr id="602197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7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900B" w14:textId="2A92E99E" w:rsidR="004B19BB" w:rsidRDefault="00573541" w:rsidP="004B19BB">
      <w:r w:rsidRPr="00573541">
        <w:t>Pour lancer un projectile, l’utilisateur doit appuyer sur la touche Espace.</w:t>
      </w:r>
      <w:r w:rsidRPr="00573541">
        <w:br/>
        <w:t>L’utilisateur ne dispose que de trois projectiles à la fois</w:t>
      </w:r>
      <w:r w:rsidRPr="00573541">
        <w:rPr>
          <w:b/>
          <w:bCs/>
        </w:rPr>
        <w:t>.</w:t>
      </w:r>
      <w:r w:rsidR="004B19BB" w:rsidRPr="00BE1C7D">
        <w:rPr>
          <w:noProof/>
        </w:rPr>
        <w:drawing>
          <wp:inline distT="0" distB="0" distL="0" distR="0" wp14:anchorId="1550B3F6" wp14:editId="5414954B">
            <wp:extent cx="6155055" cy="616585"/>
            <wp:effectExtent l="0" t="0" r="0" b="0"/>
            <wp:docPr id="20700608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0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9BB">
        <w:t xml:space="preserve"> </w:t>
      </w:r>
      <w:r w:rsidRPr="00573541">
        <w:t>Pour récupérer des projectiles, le joueur doit revenir à la base.</w:t>
      </w:r>
    </w:p>
    <w:p w14:paraId="2A48F666" w14:textId="4C216FCF" w:rsidR="004B19BB" w:rsidRDefault="004B19BB" w:rsidP="004B19BB">
      <w:r w:rsidRPr="00BE1C7D">
        <w:rPr>
          <w:noProof/>
        </w:rPr>
        <w:lastRenderedPageBreak/>
        <w:drawing>
          <wp:inline distT="0" distB="0" distL="0" distR="0" wp14:anchorId="39CB405A" wp14:editId="4570829A">
            <wp:extent cx="1552792" cy="2429214"/>
            <wp:effectExtent l="0" t="0" r="9525" b="9525"/>
            <wp:docPr id="166384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7FB" w14:textId="7053824F" w:rsidR="004B19BB" w:rsidRDefault="004B19BB" w:rsidP="004B19BB">
      <w:pPr>
        <w:pStyle w:val="Titre3"/>
      </w:pPr>
      <w:bookmarkStart w:id="28" w:name="_Toc212645792"/>
      <w:r>
        <w:t>Base de récupération</w:t>
      </w:r>
      <w:bookmarkEnd w:id="28"/>
    </w:p>
    <w:p w14:paraId="7465C300" w14:textId="22028086" w:rsidR="004B19BB" w:rsidRDefault="00573541" w:rsidP="004B19BB">
      <w:r w:rsidRPr="00573541">
        <w:t>La base dispose de 6 points de vie (PV) et le joueur doit la protéger tout en revenant à la base pour renouveler ses projectiles.</w:t>
      </w:r>
      <w:r w:rsidR="004B19BB" w:rsidRPr="00BE1C7D">
        <w:rPr>
          <w:noProof/>
        </w:rPr>
        <w:drawing>
          <wp:inline distT="0" distB="0" distL="0" distR="0" wp14:anchorId="76A14636" wp14:editId="240F7FFA">
            <wp:extent cx="3858163" cy="838317"/>
            <wp:effectExtent l="0" t="0" r="9525" b="0"/>
            <wp:docPr id="1425702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2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956" w14:textId="6BFCF09C" w:rsidR="004B19BB" w:rsidRPr="00C03D99" w:rsidRDefault="004B19BB" w:rsidP="00C03D99">
      <w:pPr>
        <w:pStyle w:val="Titre3"/>
      </w:pPr>
      <w:r w:rsidRPr="00C03D99">
        <w:t xml:space="preserve"> </w:t>
      </w:r>
      <w:bookmarkStart w:id="29" w:name="_Toc212645793"/>
      <w:r w:rsidRPr="00C03D99">
        <w:t>Ennemies et Boss</w:t>
      </w:r>
      <w:bookmarkEnd w:id="29"/>
    </w:p>
    <w:p w14:paraId="6824D14E" w14:textId="77777777" w:rsidR="00573541" w:rsidRDefault="00573541" w:rsidP="004B19BB">
      <w:r w:rsidRPr="00573541">
        <w:t>Il y a deux types d’ennemis qui apparaissent toutes les 5 secondes (2 à 3 ennemis à la fois) : les drones.</w:t>
      </w:r>
    </w:p>
    <w:p w14:paraId="257422BF" w14:textId="0491CAFC" w:rsidR="004B19BB" w:rsidRDefault="004B19BB" w:rsidP="004B19BB">
      <w:r w:rsidRPr="00BE1C7D">
        <w:rPr>
          <w:noProof/>
        </w:rPr>
        <w:drawing>
          <wp:inline distT="0" distB="0" distL="0" distR="0" wp14:anchorId="01AD6521" wp14:editId="740D4527">
            <wp:extent cx="3848637" cy="1524213"/>
            <wp:effectExtent l="0" t="0" r="0" b="0"/>
            <wp:docPr id="2100865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65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CDC1" w14:textId="77777777" w:rsidR="004B19BB" w:rsidRDefault="004B19BB" w:rsidP="004B19BB">
      <w:r>
        <w:t>Et avions</w:t>
      </w:r>
    </w:p>
    <w:p w14:paraId="2393532F" w14:textId="77777777" w:rsidR="004B19BB" w:rsidRDefault="004B19BB" w:rsidP="004B19BB">
      <w:r w:rsidRPr="00BE1C7D">
        <w:rPr>
          <w:noProof/>
        </w:rPr>
        <w:drawing>
          <wp:inline distT="0" distB="0" distL="0" distR="0" wp14:anchorId="3C22E2C8" wp14:editId="2162D592">
            <wp:extent cx="4182059" cy="1857634"/>
            <wp:effectExtent l="0" t="0" r="9525" b="9525"/>
            <wp:docPr id="1740437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22D5" w14:textId="77777777" w:rsidR="00573541" w:rsidRDefault="00573541" w:rsidP="00573541">
      <w:r>
        <w:t>Il n’y a aucune différence entre les ennemis, sauf au niveau de la texture.</w:t>
      </w:r>
    </w:p>
    <w:p w14:paraId="4D1B1701" w14:textId="0934145B" w:rsidR="004B19BB" w:rsidRDefault="00573541" w:rsidP="00573541">
      <w:r>
        <w:t xml:space="preserve">Les ennemis se déplacent vers la position X de la base avec une coordonnée Y aléatoire. Lorsqu’ils se rapprochent à 170 px de la base, ils tirent puis repartent. Chaque ennemi ne </w:t>
      </w:r>
      <w:r>
        <w:lastRenderedPageBreak/>
        <w:t xml:space="preserve">peut tirer qu’une seule </w:t>
      </w:r>
      <w:proofErr w:type="spellStart"/>
      <w:proofErr w:type="gramStart"/>
      <w:r>
        <w:t>fois.</w:t>
      </w:r>
      <w:r w:rsidR="004B19BB">
        <w:t>Pour</w:t>
      </w:r>
      <w:proofErr w:type="spellEnd"/>
      <w:proofErr w:type="gramEnd"/>
      <w:r w:rsidR="004B19BB">
        <w:t xml:space="preserve"> les détruire le joueur doit de lancer un projectile dessus</w:t>
      </w:r>
      <w:r w:rsidR="00D93F8A">
        <w:t>, après la destruction le jouer va recevoir 10 points</w:t>
      </w:r>
      <w:r w:rsidR="004B19BB">
        <w:t>.</w:t>
      </w:r>
    </w:p>
    <w:p w14:paraId="234E55BC" w14:textId="77777777" w:rsidR="004B19BB" w:rsidRDefault="004B19BB" w:rsidP="004B19BB"/>
    <w:p w14:paraId="05675AB0" w14:textId="76EABAE7" w:rsidR="004B19BB" w:rsidRDefault="00573541" w:rsidP="004B19BB">
      <w:r w:rsidRPr="00573541">
        <w:t>Après une minute de jeu, tous les ennemis disparaissent et le boss apparaît.</w:t>
      </w:r>
      <w:r w:rsidR="004B19BB" w:rsidRPr="008223D9">
        <w:rPr>
          <w:noProof/>
        </w:rPr>
        <w:drawing>
          <wp:inline distT="0" distB="0" distL="0" distR="0" wp14:anchorId="67A7FD61" wp14:editId="32B06D0C">
            <wp:extent cx="3077004" cy="2695951"/>
            <wp:effectExtent l="0" t="0" r="9525" b="9525"/>
            <wp:docPr id="1766739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39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D09" w14:textId="177ACE33" w:rsidR="00573541" w:rsidRPr="00573541" w:rsidRDefault="00573541" w:rsidP="004B19BB">
      <w:r w:rsidRPr="00573541">
        <w:t xml:space="preserve">Le boss est inspiré de Dr. </w:t>
      </w:r>
      <w:proofErr w:type="spellStart"/>
      <w:r w:rsidRPr="00573541">
        <w:t>Eggman</w:t>
      </w:r>
      <w:proofErr w:type="spellEnd"/>
      <w:r w:rsidRPr="00573541">
        <w:t xml:space="preserve"> (Dr. </w:t>
      </w:r>
      <w:proofErr w:type="spellStart"/>
      <w:r w:rsidRPr="00573541">
        <w:t>Robotnik</w:t>
      </w:r>
      <w:proofErr w:type="spellEnd"/>
      <w:r w:rsidRPr="00573541">
        <w:t>) de l’univers de Sonic.</w:t>
      </w:r>
      <w:r w:rsidRPr="00573541">
        <w:br/>
        <w:t>Il dispose de 10 points de vie (PV) et fait apparaître 5 ennemis toutes les 5 secondes.</w:t>
      </w:r>
      <w:r w:rsidRPr="00573541">
        <w:br/>
        <w:t>Après sa destruction, le joueur reçoit 1000 points.</w:t>
      </w:r>
    </w:p>
    <w:p w14:paraId="7553362B" w14:textId="096C6DE4" w:rsidR="004B19BB" w:rsidRDefault="004B19BB" w:rsidP="00C03D99">
      <w:pPr>
        <w:pStyle w:val="Titre3"/>
      </w:pPr>
      <w:bookmarkStart w:id="30" w:name="_Toc212645794"/>
      <w:r>
        <w:t>Obstacles</w:t>
      </w:r>
      <w:bookmarkEnd w:id="30"/>
    </w:p>
    <w:p w14:paraId="26931FB3" w14:textId="34F9BD42" w:rsidR="007F4723" w:rsidRDefault="00573541" w:rsidP="00C03D99">
      <w:pPr>
        <w:pStyle w:val="Retraitcorpsdetexte3"/>
      </w:pPr>
      <w:r w:rsidRPr="00573541">
        <w:t xml:space="preserve">L’obstacle </w:t>
      </w:r>
      <w:proofErr w:type="spellStart"/>
      <w:r w:rsidRPr="00573541">
        <w:t>a</w:t>
      </w:r>
      <w:proofErr w:type="spellEnd"/>
      <w:r w:rsidRPr="00573541">
        <w:t xml:space="preserve"> la texture d’un ballon avec une pelle et un chiffre.</w:t>
      </w:r>
      <w:r w:rsidR="007F4723" w:rsidRPr="007F4723">
        <w:rPr>
          <w:noProof/>
        </w:rPr>
        <w:drawing>
          <wp:inline distT="0" distB="0" distL="0" distR="0" wp14:anchorId="1FCFC656" wp14:editId="00F885FF">
            <wp:extent cx="2248214" cy="2715004"/>
            <wp:effectExtent l="0" t="0" r="0" b="9525"/>
            <wp:docPr id="12544919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91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390" w14:textId="77777777" w:rsidR="00573541" w:rsidRDefault="00573541" w:rsidP="00573541">
      <w:pPr>
        <w:pStyle w:val="Retraitcorpsdetexte3"/>
      </w:pPr>
      <w:r>
        <w:t>Le chiffre affiché sur l’obstacle correspond à ses points de vie (PV).</w:t>
      </w:r>
    </w:p>
    <w:p w14:paraId="170DCE56" w14:textId="77777777" w:rsidR="00573541" w:rsidRDefault="00573541" w:rsidP="00573541">
      <w:pPr>
        <w:pStyle w:val="Retraitcorpsdetexte3"/>
      </w:pPr>
      <w:r>
        <w:t xml:space="preserve">Chaque obstacle </w:t>
      </w:r>
      <w:proofErr w:type="gramStart"/>
      <w:r>
        <w:t>a</w:t>
      </w:r>
      <w:proofErr w:type="gramEnd"/>
      <w:r>
        <w:t xml:space="preserve"> 2 PV et ni le joueur ni les ennemis ne peuvent le traverser.</w:t>
      </w:r>
    </w:p>
    <w:p w14:paraId="07B1769D" w14:textId="77777777" w:rsidR="00573541" w:rsidRDefault="00573541" w:rsidP="00573541">
      <w:pPr>
        <w:pStyle w:val="Retraitcorpsdetexte3"/>
      </w:pPr>
      <w:r>
        <w:t>Si un obstacle se trouve à proximité d’un ennemi, celui-ci modifie son chemin.</w:t>
      </w:r>
    </w:p>
    <w:p w14:paraId="3E200F72" w14:textId="77777777" w:rsidR="00573541" w:rsidRDefault="00573541" w:rsidP="00573541">
      <w:pPr>
        <w:pStyle w:val="Retraitcorpsdetexte3"/>
      </w:pPr>
      <w:r>
        <w:t>Le joueur peut détruire un obstacle avec 2 projectiles.</w:t>
      </w:r>
    </w:p>
    <w:p w14:paraId="3EF2A072" w14:textId="6EFD5AE8" w:rsidR="007F4723" w:rsidRDefault="00573541" w:rsidP="00573541">
      <w:pPr>
        <w:pStyle w:val="Retraitcorpsdetexte3"/>
      </w:pPr>
      <w:r>
        <w:lastRenderedPageBreak/>
        <w:t>La texture de l’obstacle change lorsqu’il perd des PV.</w:t>
      </w:r>
      <w:r w:rsidR="007F4723" w:rsidRPr="007F4723">
        <w:rPr>
          <w:noProof/>
        </w:rPr>
        <w:drawing>
          <wp:inline distT="0" distB="0" distL="0" distR="0" wp14:anchorId="192A08EB" wp14:editId="7CA4E6B3">
            <wp:extent cx="2457793" cy="2905530"/>
            <wp:effectExtent l="0" t="0" r="0" b="9525"/>
            <wp:docPr id="16465820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820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EB5B" w14:textId="49ED88DE" w:rsidR="007F4723" w:rsidRDefault="007F4723" w:rsidP="00C03D99">
      <w:pPr>
        <w:pStyle w:val="Retraitcorpsdetexte3"/>
      </w:pPr>
      <w:r w:rsidRPr="007F4723">
        <w:t>Quand i</w:t>
      </w:r>
      <w:r w:rsidR="00D93F8A">
        <w:t>l</w:t>
      </w:r>
      <w:r w:rsidRPr="007F4723">
        <w:t xml:space="preserve"> a 0 PV, il </w:t>
      </w:r>
      <w:r>
        <w:t>disparait.</w:t>
      </w:r>
    </w:p>
    <w:p w14:paraId="3697DFED" w14:textId="2D900D3D" w:rsidR="00D93F8A" w:rsidRDefault="00D93F8A" w:rsidP="00D93F8A">
      <w:pPr>
        <w:pStyle w:val="Titre3"/>
      </w:pPr>
      <w:bookmarkStart w:id="31" w:name="_Toc212645795"/>
      <w:r>
        <w:t>Victoire et défaite</w:t>
      </w:r>
      <w:bookmarkEnd w:id="31"/>
    </w:p>
    <w:p w14:paraId="62CB2C2A" w14:textId="6F92CF04" w:rsidR="00D93F8A" w:rsidRDefault="00D93F8A" w:rsidP="00D93F8A">
      <w:pPr>
        <w:pStyle w:val="Retraitcorpsdetexte3"/>
      </w:pPr>
      <w:r>
        <w:t>Quand le PV de la base est 0 le joueur perd et l’écran de la défaite s’affiche</w:t>
      </w:r>
    </w:p>
    <w:p w14:paraId="5E85C193" w14:textId="0936690C" w:rsidR="00D93F8A" w:rsidRPr="00D93F8A" w:rsidRDefault="00D93F8A" w:rsidP="00D93F8A">
      <w:pPr>
        <w:pStyle w:val="Retraitcorpsdetexte3"/>
      </w:pPr>
      <w:r w:rsidRPr="00D93F8A">
        <w:rPr>
          <w:noProof/>
        </w:rPr>
        <w:drawing>
          <wp:inline distT="0" distB="0" distL="0" distR="0" wp14:anchorId="0768A43D" wp14:editId="27CE4075">
            <wp:extent cx="5759450" cy="3719830"/>
            <wp:effectExtent l="0" t="0" r="0" b="0"/>
            <wp:docPr id="1480899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99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69A5" w14:textId="170E11F0" w:rsidR="007F4723" w:rsidRDefault="00455B21" w:rsidP="00C03D99">
      <w:pPr>
        <w:pStyle w:val="Retraitcorpsdetexte3"/>
      </w:pPr>
      <w:r>
        <w:t>Cependant</w:t>
      </w:r>
      <w:r w:rsidR="00D93F8A">
        <w:t>, si boss a 0 PV, le joueur gagne et l’écran de victoire s’affiche</w:t>
      </w:r>
    </w:p>
    <w:p w14:paraId="12ADAFC4" w14:textId="5F84AC4C" w:rsidR="00D93F8A" w:rsidRDefault="00D93F8A" w:rsidP="00C03D99">
      <w:pPr>
        <w:pStyle w:val="Retraitcorpsdetexte3"/>
      </w:pPr>
    </w:p>
    <w:p w14:paraId="1C91197B" w14:textId="7C170180" w:rsidR="007F4723" w:rsidRPr="007F4723" w:rsidRDefault="00455B21" w:rsidP="00C03D99">
      <w:pPr>
        <w:pStyle w:val="Retraitcorpsdetexte3"/>
      </w:pPr>
      <w:r w:rsidRPr="00455B21">
        <w:lastRenderedPageBreak/>
        <w:drawing>
          <wp:inline distT="0" distB="0" distL="0" distR="0" wp14:anchorId="19A18184" wp14:editId="7327C6BC">
            <wp:extent cx="5759450" cy="3801110"/>
            <wp:effectExtent l="0" t="0" r="0" b="0"/>
            <wp:docPr id="10318460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460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DA11" w14:textId="7EB27769" w:rsidR="007F4723" w:rsidRDefault="007F4723" w:rsidP="00D93F8A">
      <w:pPr>
        <w:pStyle w:val="Titre2"/>
      </w:pPr>
      <w:r w:rsidRPr="007F4723">
        <w:t xml:space="preserve"> </w:t>
      </w:r>
      <w:bookmarkStart w:id="32" w:name="_Toc212645796"/>
      <w:r w:rsidR="00D93F8A">
        <w:t>Fonctions Principales</w:t>
      </w:r>
      <w:bookmarkEnd w:id="32"/>
      <w:r w:rsidR="00D93F8A">
        <w:t xml:space="preserve"> </w:t>
      </w:r>
    </w:p>
    <w:p w14:paraId="21201B65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Structure et gestion du jeu</w:t>
      </w:r>
    </w:p>
    <w:p w14:paraId="67C7B799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Gestionnaire principal du jeu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Initialise, met à jour et dessine tous les éléments du jeu à chaque frame (</w:t>
      </w:r>
      <w:proofErr w:type="spellStart"/>
      <w:r w:rsidRPr="00EF0233">
        <w:rPr>
          <w:rFonts w:asciiTheme="majorHAnsi" w:hAnsiTheme="majorHAnsi"/>
        </w:rPr>
        <w:t>NewFrame</w:t>
      </w:r>
      <w:proofErr w:type="spellEnd"/>
      <w:r w:rsidRPr="00EF0233">
        <w:rPr>
          <w:rFonts w:asciiTheme="majorHAnsi" w:hAnsiTheme="majorHAnsi"/>
        </w:rPr>
        <w:t xml:space="preserve">) via un </w:t>
      </w:r>
      <w:proofErr w:type="spellStart"/>
      <w:r w:rsidRPr="00EF0233">
        <w:rPr>
          <w:rFonts w:asciiTheme="majorHAnsi" w:hAnsiTheme="majorHAnsi"/>
        </w:rPr>
        <w:t>ticker</w:t>
      </w:r>
      <w:proofErr w:type="spellEnd"/>
      <w:r w:rsidRPr="00EF0233">
        <w:rPr>
          <w:rFonts w:asciiTheme="majorHAnsi" w:hAnsiTheme="majorHAnsi"/>
        </w:rPr>
        <w:t>. Il gère également le score, la fin de partie et le chargement des ressources.</w:t>
      </w:r>
    </w:p>
    <w:p w14:paraId="73DB547A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attaques du joueur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Drone.cs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Skid.cs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Ces classes gèrent le mouvement du drone à l’aide des touches pressées (</w:t>
      </w:r>
      <w:proofErr w:type="spellStart"/>
      <w:r w:rsidRPr="00EF0233">
        <w:rPr>
          <w:rFonts w:asciiTheme="majorHAnsi" w:hAnsiTheme="majorHAnsi"/>
        </w:rPr>
        <w:t>pressedKeys</w:t>
      </w:r>
      <w:proofErr w:type="spellEnd"/>
      <w:r w:rsidRPr="00EF0233">
        <w:rPr>
          <w:rFonts w:asciiTheme="majorHAnsi" w:hAnsiTheme="majorHAnsi"/>
        </w:rPr>
        <w:t>) ainsi que le tir des projectiles pour détruire les ennemis.</w:t>
      </w:r>
    </w:p>
    <w:p w14:paraId="4044BBBD" w14:textId="3521FE78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Génération et gestion des ennemis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Enemy.cs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="00132154">
        <w:rPr>
          <w:rStyle w:val="lev"/>
          <w:rFonts w:asciiTheme="majorHAnsi" w:hAnsiTheme="majorHAnsi"/>
        </w:rPr>
        <w:t>iskander</w:t>
      </w:r>
      <w:r w:rsidRPr="00EF0233">
        <w:rPr>
          <w:rStyle w:val="lev"/>
          <w:rFonts w:asciiTheme="majorHAnsi" w:hAnsiTheme="majorHAnsi"/>
        </w:rPr>
        <w:t>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BigBoss.cs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Les ennemis se déplacent, tirent des roquettes sur la base, et le boss a la capacité de faire apparaître d’autres ennemis.</w:t>
      </w:r>
    </w:p>
    <w:p w14:paraId="27E31F66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projectiles du joueur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Drone.cs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BazaAzova.cs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Le nombre de projectiles actifs est limité à trois lorsque le drone se trouve sur la base.</w:t>
      </w:r>
    </w:p>
    <w:p w14:paraId="4F384872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obstacles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Obstacle.cs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Ces classes créent des objets infranchissables qui bloquent le passage du drone et des ennemis.</w:t>
      </w:r>
    </w:p>
    <w:p w14:paraId="3D4026B0" w14:textId="77777777" w:rsid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lastRenderedPageBreak/>
        <w:t>• Effets visuels (</w:t>
      </w:r>
      <w:proofErr w:type="spellStart"/>
      <w:r w:rsidRPr="00EF0233">
        <w:rPr>
          <w:rStyle w:val="lev"/>
          <w:rFonts w:asciiTheme="majorHAnsi" w:hAnsiTheme="majorHAnsi"/>
        </w:rPr>
        <w:t>Explosion.cs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Cette classe gère les effets d’explosion lors de la destruction d’ennemis ou d’objets.</w:t>
      </w:r>
    </w:p>
    <w:p w14:paraId="34B51AFC" w14:textId="66CC6E29" w:rsidR="00B432BD" w:rsidRDefault="00B432BD" w:rsidP="00B432BD">
      <w:pPr>
        <w:pStyle w:val="Titre1"/>
      </w:pPr>
      <w:r>
        <w:t>Utilisation d’IA</w:t>
      </w:r>
    </w:p>
    <w:p w14:paraId="4C76273D" w14:textId="77777777" w:rsidR="00B432BD" w:rsidRDefault="00B432BD" w:rsidP="00B432BD">
      <w:pPr>
        <w:pStyle w:val="Retraitcorpsdetexte"/>
      </w:pPr>
      <w:r>
        <w:t>Dans ce projet, l’intelligence artificielle a été utilisée à plusieurs reprises pour faciliter le développement et améliorer la qualité du rendu final.</w:t>
      </w:r>
    </w:p>
    <w:p w14:paraId="6BCC1C1C" w14:textId="77777777" w:rsidR="00B432BD" w:rsidRDefault="00B432BD" w:rsidP="00B432BD">
      <w:pPr>
        <w:pStyle w:val="Retraitcorpsdetexte"/>
      </w:pPr>
      <w:r>
        <w:t>Elle a notamment servi à générer les textures du jeu, permettant ainsi de gagner du temps dans la création graphique tout en maintenant un style visuel cohérent avec l’univers du projet.</w:t>
      </w:r>
    </w:p>
    <w:p w14:paraId="105F4CEB" w14:textId="77777777" w:rsidR="00B432BD" w:rsidRDefault="00B432BD" w:rsidP="00B432BD">
      <w:pPr>
        <w:pStyle w:val="Retraitcorpsdetexte"/>
      </w:pPr>
    </w:p>
    <w:p w14:paraId="331698D5" w14:textId="77777777" w:rsidR="00B432BD" w:rsidRDefault="00B432BD" w:rsidP="00B432BD">
      <w:pPr>
        <w:pStyle w:val="Retraitcorpsdetexte"/>
      </w:pPr>
      <w:r>
        <w:t>L’IA a également été utilisée comme outil d’assistance technique, par exemple pour comprendre comment intégrer des images embarquées dans le code et optimiser certaines parties du développement.</w:t>
      </w:r>
    </w:p>
    <w:p w14:paraId="04F1E578" w14:textId="77777777" w:rsidR="00B432BD" w:rsidRDefault="00B432BD" w:rsidP="00B432BD">
      <w:pPr>
        <w:pStyle w:val="Retraitcorpsdetexte"/>
      </w:pPr>
    </w:p>
    <w:p w14:paraId="4EFCE803" w14:textId="77777777" w:rsidR="00B432BD" w:rsidRDefault="00B432BD" w:rsidP="00B432BD">
      <w:pPr>
        <w:pStyle w:val="Retraitcorpsdetexte"/>
      </w:pPr>
      <w:r>
        <w:t>Enfin, elle a été mise à contribution pour la correction orthographique et grammaticale du rapport, garantissant un texte clair, fluide et professionnel.</w:t>
      </w:r>
    </w:p>
    <w:p w14:paraId="575D9680" w14:textId="77777777" w:rsidR="00B432BD" w:rsidRDefault="00B432BD" w:rsidP="00B432BD">
      <w:pPr>
        <w:pStyle w:val="Retraitcorpsdetexte"/>
      </w:pPr>
    </w:p>
    <w:p w14:paraId="37D150C0" w14:textId="3C639D6B" w:rsidR="0068201C" w:rsidRDefault="00B432BD" w:rsidP="00B432BD">
      <w:pPr>
        <w:pStyle w:val="Retraitcorpsdetexte"/>
      </w:pPr>
      <w:r>
        <w:t>Grâce à ces apports, l’IA a contribué à accélérer le développement, à améliorer la présentation du projet et à optimiser la qualité globale du travail rendu.</w:t>
      </w:r>
    </w:p>
    <w:p w14:paraId="6F2C5E1E" w14:textId="42CFC54F" w:rsidR="00D93F8A" w:rsidRDefault="00D93F8A" w:rsidP="00D93F8A">
      <w:pPr>
        <w:pStyle w:val="Retraitcorpsdetexte"/>
      </w:pPr>
      <w:r>
        <w:t xml:space="preserve"> </w:t>
      </w:r>
    </w:p>
    <w:p w14:paraId="79715847" w14:textId="77777777" w:rsidR="00D93F8A" w:rsidRPr="00D93F8A" w:rsidRDefault="00D93F8A" w:rsidP="00D93F8A">
      <w:pPr>
        <w:pStyle w:val="Retraitcorpsdetexte"/>
      </w:pPr>
    </w:p>
    <w:p w14:paraId="16E150A7" w14:textId="77777777" w:rsidR="007F4723" w:rsidRPr="007F4723" w:rsidRDefault="007F4723" w:rsidP="00C03D99">
      <w:pPr>
        <w:pStyle w:val="Retraitcorpsdetexte3"/>
      </w:pPr>
    </w:p>
    <w:p w14:paraId="10A077FF" w14:textId="77777777" w:rsidR="007F4723" w:rsidRPr="007F4723" w:rsidRDefault="007F4723" w:rsidP="00C03D99">
      <w:pPr>
        <w:pStyle w:val="Retraitcorpsdetexte3"/>
      </w:pPr>
    </w:p>
    <w:p w14:paraId="341A4F9E" w14:textId="77777777" w:rsidR="004B19BB" w:rsidRPr="007F4723" w:rsidRDefault="004B19BB" w:rsidP="004B19BB">
      <w:pPr>
        <w:ind w:left="10" w:hanging="10"/>
      </w:pPr>
    </w:p>
    <w:p w14:paraId="780E7CCE" w14:textId="77777777" w:rsidR="004B19BB" w:rsidRPr="007F4723" w:rsidRDefault="004B19BB" w:rsidP="004B19BB">
      <w:pPr>
        <w:pStyle w:val="Retraitcorpsdetexte3"/>
      </w:pPr>
    </w:p>
    <w:p w14:paraId="09EAD719" w14:textId="77777777" w:rsidR="004B19BB" w:rsidRPr="007F4723" w:rsidRDefault="004B19BB" w:rsidP="004B19BB">
      <w:pPr>
        <w:pStyle w:val="Retraitcorpsdetexte"/>
      </w:pPr>
    </w:p>
    <w:p w14:paraId="6A931C7A" w14:textId="77777777" w:rsidR="004B19BB" w:rsidRPr="007F4723" w:rsidRDefault="004B19BB" w:rsidP="004B19BB">
      <w:pPr>
        <w:pStyle w:val="Retraitcorpsdetexte"/>
      </w:pPr>
    </w:p>
    <w:p w14:paraId="5E004DA6" w14:textId="0E91FA06" w:rsidR="007F30AE" w:rsidRPr="007F4723" w:rsidRDefault="007F30AE" w:rsidP="004B19BB">
      <w:pPr>
        <w:pStyle w:val="Informations"/>
      </w:pPr>
    </w:p>
    <w:sectPr w:rsidR="007F30AE" w:rsidRPr="007F4723" w:rsidSect="00D160DD">
      <w:headerReference w:type="default" r:id="rId30"/>
      <w:footerReference w:type="default" r:id="rId3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A8908" w14:textId="77777777" w:rsidR="0061604D" w:rsidRDefault="0061604D">
      <w:r>
        <w:separator/>
      </w:r>
    </w:p>
  </w:endnote>
  <w:endnote w:type="continuationSeparator" w:id="0">
    <w:p w14:paraId="655E91D8" w14:textId="77777777" w:rsidR="0061604D" w:rsidRDefault="006160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ETML 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510"/>
      <w:gridCol w:w="2680"/>
      <w:gridCol w:w="3096"/>
    </w:tblGrid>
    <w:tr w:rsidR="00AA4393" w:rsidRPr="00000197" w14:paraId="58460394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8F3CDA7" w14:textId="62A79540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BF4ABA" w:rsidRPr="00BF4ABA">
              <w:rPr>
                <w:rFonts w:cs="Arial"/>
                <w:noProof/>
                <w:szCs w:val="16"/>
              </w:rPr>
              <w:t>Oleksandr Borodkin</w:t>
            </w:r>
          </w:fldSimple>
        </w:p>
        <w:p w14:paraId="7C2556CE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3F80268E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3253EA08" w14:textId="4EAE8BDB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BF4ABA">
            <w:rPr>
              <w:rFonts w:cs="Arial"/>
              <w:noProof/>
              <w:szCs w:val="16"/>
            </w:rPr>
            <w:t>29.10.2025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2537D7A7" w14:textId="77777777" w:rsidTr="00E52B61">
      <w:trPr>
        <w:jc w:val="center"/>
      </w:trPr>
      <w:tc>
        <w:tcPr>
          <w:tcW w:w="3510" w:type="dxa"/>
          <w:vAlign w:val="center"/>
        </w:tcPr>
        <w:p w14:paraId="11043A55" w14:textId="1AE79AEB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87656">
            <w:fldChar w:fldCharType="separate"/>
          </w:r>
          <w:r w:rsidR="00BF4ABA">
            <w:rPr>
              <w:noProof/>
            </w:rPr>
            <w:t>Oleksandr Borodkin</w: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6A3E8221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7B130F1D" w14:textId="647C96B2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BF4ABA">
            <w:rPr>
              <w:rFonts w:cs="Arial"/>
              <w:noProof/>
              <w:szCs w:val="16"/>
            </w:rPr>
            <w:t>31.10.2025 10:08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59298250" w14:textId="77777777" w:rsidTr="00E52B61">
      <w:trPr>
        <w:jc w:val="center"/>
      </w:trPr>
      <w:tc>
        <w:tcPr>
          <w:tcW w:w="3510" w:type="dxa"/>
          <w:vAlign w:val="center"/>
        </w:tcPr>
        <w:p w14:paraId="6A58EEEB" w14:textId="247194A0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BF4ABA" w:rsidRPr="00BF4ABA">
              <w:rPr>
                <w:rFonts w:cs="Arial"/>
                <w:noProof/>
                <w:szCs w:val="16"/>
              </w:rPr>
              <w:t>5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BF4ABA">
            <w:rPr>
              <w:rFonts w:cs="Arial"/>
              <w:noProof/>
              <w:szCs w:val="16"/>
            </w:rPr>
            <w:t>31.10.2025 10:08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70D2919F" w14:textId="4F19D5A6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BF4ABA" w:rsidRPr="00BF4ABA">
              <w:rPr>
                <w:rFonts w:cs="Arial"/>
                <w:noProof/>
                <w:szCs w:val="16"/>
              </w:rPr>
              <w:t>Rapport-POO-OBN</w:t>
            </w:r>
            <w:r w:rsidR="00BF4ABA">
              <w:rPr>
                <w:noProof/>
              </w:rPr>
              <w:t>.docx</w:t>
            </w:r>
          </w:fldSimple>
        </w:p>
      </w:tc>
    </w:tr>
  </w:tbl>
  <w:p w14:paraId="28791327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54458" w14:textId="77777777" w:rsidR="0061604D" w:rsidRDefault="0061604D">
      <w:r>
        <w:separator/>
      </w:r>
    </w:p>
  </w:footnote>
  <w:footnote w:type="continuationSeparator" w:id="0">
    <w:p w14:paraId="467029D4" w14:textId="77777777" w:rsidR="0061604D" w:rsidRDefault="006160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44"/>
      <w:gridCol w:w="4559"/>
      <w:gridCol w:w="2283"/>
    </w:tblGrid>
    <w:tr w:rsidR="00AA4393" w14:paraId="685785C1" w14:textId="77777777">
      <w:trPr>
        <w:trHeight w:val="536"/>
        <w:jc w:val="center"/>
      </w:trPr>
      <w:tc>
        <w:tcPr>
          <w:tcW w:w="2445" w:type="dxa"/>
          <w:vAlign w:val="center"/>
        </w:tcPr>
        <w:p w14:paraId="5278ECCE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04217B7F" w14:textId="77777777" w:rsidR="00AA4393" w:rsidRPr="00B4738A" w:rsidRDefault="00AA4393" w:rsidP="00B4738A"/>
      </w:tc>
      <w:tc>
        <w:tcPr>
          <w:tcW w:w="2283" w:type="dxa"/>
          <w:vAlign w:val="center"/>
        </w:tcPr>
        <w:p w14:paraId="138B76C1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5B156E32" wp14:editId="6031495B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B32D6F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9151263"/>
    <w:multiLevelType w:val="hybridMultilevel"/>
    <w:tmpl w:val="39E21010"/>
    <w:lvl w:ilvl="0" w:tplc="AEFEF54C">
      <w:start w:val="1"/>
      <w:numFmt w:val="bullet"/>
      <w:lvlText w:val="•"/>
      <w:lvlJc w:val="left"/>
      <w:pPr>
        <w:ind w:left="129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F4F3F8">
      <w:start w:val="1"/>
      <w:numFmt w:val="bullet"/>
      <w:lvlText w:val="o"/>
      <w:lvlJc w:val="left"/>
      <w:pPr>
        <w:ind w:left="221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8A4812">
      <w:start w:val="1"/>
      <w:numFmt w:val="bullet"/>
      <w:lvlText w:val="▪"/>
      <w:lvlJc w:val="left"/>
      <w:pPr>
        <w:ind w:left="293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127A9A">
      <w:start w:val="1"/>
      <w:numFmt w:val="bullet"/>
      <w:lvlText w:val="•"/>
      <w:lvlJc w:val="left"/>
      <w:pPr>
        <w:ind w:left="365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D4EDA2">
      <w:start w:val="1"/>
      <w:numFmt w:val="bullet"/>
      <w:lvlText w:val="o"/>
      <w:lvlJc w:val="left"/>
      <w:pPr>
        <w:ind w:left="437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56320A">
      <w:start w:val="1"/>
      <w:numFmt w:val="bullet"/>
      <w:lvlText w:val="▪"/>
      <w:lvlJc w:val="left"/>
      <w:pPr>
        <w:ind w:left="509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344B84">
      <w:start w:val="1"/>
      <w:numFmt w:val="bullet"/>
      <w:lvlText w:val="•"/>
      <w:lvlJc w:val="left"/>
      <w:pPr>
        <w:ind w:left="581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FAB6CC">
      <w:start w:val="1"/>
      <w:numFmt w:val="bullet"/>
      <w:lvlText w:val="o"/>
      <w:lvlJc w:val="left"/>
      <w:pPr>
        <w:ind w:left="653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3A11EA">
      <w:start w:val="1"/>
      <w:numFmt w:val="bullet"/>
      <w:lvlText w:val="▪"/>
      <w:lvlJc w:val="left"/>
      <w:pPr>
        <w:ind w:left="725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DA17F3"/>
    <w:multiLevelType w:val="hybridMultilevel"/>
    <w:tmpl w:val="0B8C4594"/>
    <w:lvl w:ilvl="0" w:tplc="908494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CA49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A4F7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349E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00EF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105E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18BF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72BB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94BA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2" w15:restartNumberingAfterBreak="0">
    <w:nsid w:val="26B3519F"/>
    <w:multiLevelType w:val="hybridMultilevel"/>
    <w:tmpl w:val="29F2762E"/>
    <w:lvl w:ilvl="0" w:tplc="3A32E8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982F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A65AE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7800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C476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36D3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4C3D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400D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AE1E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DB138D8"/>
    <w:multiLevelType w:val="hybridMultilevel"/>
    <w:tmpl w:val="D832730A"/>
    <w:lvl w:ilvl="0" w:tplc="D102D396">
      <w:start w:val="1"/>
      <w:numFmt w:val="bullet"/>
      <w:lvlText w:val="•"/>
      <w:lvlJc w:val="left"/>
      <w:pPr>
        <w:ind w:left="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0EC0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9614F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7E43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168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3672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80CF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6AF2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7C31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FCF547D"/>
    <w:multiLevelType w:val="hybridMultilevel"/>
    <w:tmpl w:val="1144CC88"/>
    <w:lvl w:ilvl="0" w:tplc="2C1C903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F626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9AD11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76AB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7A587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D4DD3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5EA3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A210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227C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2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738216E7"/>
    <w:multiLevelType w:val="hybridMultilevel"/>
    <w:tmpl w:val="7E7C02F0"/>
    <w:lvl w:ilvl="0" w:tplc="0598EFA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4E43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D80D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5A53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D221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DACF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CA1C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B6F6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BEBC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4633E0D"/>
    <w:multiLevelType w:val="hybridMultilevel"/>
    <w:tmpl w:val="D5BAEBC6"/>
    <w:lvl w:ilvl="0" w:tplc="396664C8">
      <w:start w:val="1"/>
      <w:numFmt w:val="bullet"/>
      <w:lvlText w:val=""/>
      <w:lvlJc w:val="left"/>
      <w:pPr>
        <w:ind w:left="720" w:hanging="360"/>
      </w:pPr>
      <w:rPr>
        <w:rFonts w:ascii="Symbol" w:eastAsia="Century Gothic" w:hAnsi="Symbol" w:cs="Century Gothic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52708D"/>
    <w:multiLevelType w:val="hybridMultilevel"/>
    <w:tmpl w:val="263A034E"/>
    <w:lvl w:ilvl="0" w:tplc="2668D4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82EE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F0F9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EC0C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93639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E87E4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A210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44A7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DE59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64958645">
    <w:abstractNumId w:val="11"/>
  </w:num>
  <w:num w:numId="2" w16cid:durableId="1077216703">
    <w:abstractNumId w:val="19"/>
  </w:num>
  <w:num w:numId="3" w16cid:durableId="642199773">
    <w:abstractNumId w:val="16"/>
  </w:num>
  <w:num w:numId="4" w16cid:durableId="976228203">
    <w:abstractNumId w:val="39"/>
  </w:num>
  <w:num w:numId="5" w16cid:durableId="1144851471">
    <w:abstractNumId w:val="39"/>
  </w:num>
  <w:num w:numId="6" w16cid:durableId="1870757546">
    <w:abstractNumId w:val="16"/>
  </w:num>
  <w:num w:numId="7" w16cid:durableId="672417774">
    <w:abstractNumId w:val="16"/>
  </w:num>
  <w:num w:numId="8" w16cid:durableId="927465517">
    <w:abstractNumId w:val="16"/>
  </w:num>
  <w:num w:numId="9" w16cid:durableId="2044406291">
    <w:abstractNumId w:val="16"/>
  </w:num>
  <w:num w:numId="10" w16cid:durableId="543450124">
    <w:abstractNumId w:val="39"/>
  </w:num>
  <w:num w:numId="11" w16cid:durableId="511384135">
    <w:abstractNumId w:val="16"/>
  </w:num>
  <w:num w:numId="12" w16cid:durableId="852232862">
    <w:abstractNumId w:val="24"/>
  </w:num>
  <w:num w:numId="13" w16cid:durableId="2087337320">
    <w:abstractNumId w:val="23"/>
  </w:num>
  <w:num w:numId="14" w16cid:durableId="398284738">
    <w:abstractNumId w:val="21"/>
  </w:num>
  <w:num w:numId="15" w16cid:durableId="1956405882">
    <w:abstractNumId w:val="17"/>
  </w:num>
  <w:num w:numId="16" w16cid:durableId="1622298587">
    <w:abstractNumId w:val="35"/>
  </w:num>
  <w:num w:numId="17" w16cid:durableId="1440563252">
    <w:abstractNumId w:val="29"/>
  </w:num>
  <w:num w:numId="18" w16cid:durableId="47382852">
    <w:abstractNumId w:val="47"/>
  </w:num>
  <w:num w:numId="19" w16cid:durableId="320427650">
    <w:abstractNumId w:val="42"/>
  </w:num>
  <w:num w:numId="20" w16cid:durableId="334379295">
    <w:abstractNumId w:val="10"/>
  </w:num>
  <w:num w:numId="21" w16cid:durableId="1628315142">
    <w:abstractNumId w:val="40"/>
  </w:num>
  <w:num w:numId="22" w16cid:durableId="2004816758">
    <w:abstractNumId w:val="28"/>
  </w:num>
  <w:num w:numId="23" w16cid:durableId="1895117438">
    <w:abstractNumId w:val="26"/>
  </w:num>
  <w:num w:numId="24" w16cid:durableId="457337137">
    <w:abstractNumId w:val="13"/>
  </w:num>
  <w:num w:numId="25" w16cid:durableId="1257321692">
    <w:abstractNumId w:val="18"/>
  </w:num>
  <w:num w:numId="26" w16cid:durableId="954142190">
    <w:abstractNumId w:val="12"/>
  </w:num>
  <w:num w:numId="27" w16cid:durableId="2136898781">
    <w:abstractNumId w:val="34"/>
  </w:num>
  <w:num w:numId="28" w16cid:durableId="1364088198">
    <w:abstractNumId w:val="37"/>
  </w:num>
  <w:num w:numId="29" w16cid:durableId="441463544">
    <w:abstractNumId w:val="31"/>
  </w:num>
  <w:num w:numId="30" w16cid:durableId="568343235">
    <w:abstractNumId w:val="33"/>
  </w:num>
  <w:num w:numId="31" w16cid:durableId="473834229">
    <w:abstractNumId w:val="41"/>
  </w:num>
  <w:num w:numId="32" w16cid:durableId="1841457793">
    <w:abstractNumId w:val="8"/>
  </w:num>
  <w:num w:numId="33" w16cid:durableId="1175342410">
    <w:abstractNumId w:val="3"/>
  </w:num>
  <w:num w:numId="34" w16cid:durableId="1130052394">
    <w:abstractNumId w:val="2"/>
  </w:num>
  <w:num w:numId="35" w16cid:durableId="183592617">
    <w:abstractNumId w:val="1"/>
  </w:num>
  <w:num w:numId="36" w16cid:durableId="1916669814">
    <w:abstractNumId w:val="0"/>
  </w:num>
  <w:num w:numId="37" w16cid:durableId="949439224">
    <w:abstractNumId w:val="9"/>
  </w:num>
  <w:num w:numId="38" w16cid:durableId="504396644">
    <w:abstractNumId w:val="7"/>
  </w:num>
  <w:num w:numId="39" w16cid:durableId="2145653262">
    <w:abstractNumId w:val="6"/>
  </w:num>
  <w:num w:numId="40" w16cid:durableId="1477575687">
    <w:abstractNumId w:val="5"/>
  </w:num>
  <w:num w:numId="41" w16cid:durableId="1031565399">
    <w:abstractNumId w:val="4"/>
  </w:num>
  <w:num w:numId="42" w16cid:durableId="1483691067">
    <w:abstractNumId w:val="30"/>
  </w:num>
  <w:num w:numId="43" w16cid:durableId="2014070438">
    <w:abstractNumId w:val="27"/>
  </w:num>
  <w:num w:numId="44" w16cid:durableId="626861130">
    <w:abstractNumId w:val="46"/>
  </w:num>
  <w:num w:numId="45" w16cid:durableId="645820403">
    <w:abstractNumId w:val="14"/>
  </w:num>
  <w:num w:numId="46" w16cid:durableId="1178931113">
    <w:abstractNumId w:val="25"/>
  </w:num>
  <w:num w:numId="47" w16cid:durableId="1263031049">
    <w:abstractNumId w:val="36"/>
  </w:num>
  <w:num w:numId="48" w16cid:durableId="2120026811">
    <w:abstractNumId w:val="15"/>
  </w:num>
  <w:num w:numId="49" w16cid:durableId="1833597017">
    <w:abstractNumId w:val="45"/>
  </w:num>
  <w:num w:numId="50" w16cid:durableId="1724527233">
    <w:abstractNumId w:val="43"/>
  </w:num>
  <w:num w:numId="51" w16cid:durableId="1776560413">
    <w:abstractNumId w:val="20"/>
  </w:num>
  <w:num w:numId="52" w16cid:durableId="1955554624">
    <w:abstractNumId w:val="22"/>
  </w:num>
  <w:num w:numId="53" w16cid:durableId="1923760161">
    <w:abstractNumId w:val="38"/>
  </w:num>
  <w:num w:numId="54" w16cid:durableId="1755666913">
    <w:abstractNumId w:val="32"/>
  </w:num>
  <w:num w:numId="55" w16cid:durableId="1181360120">
    <w:abstractNumId w:val="44"/>
  </w:num>
  <w:num w:numId="56" w16cid:durableId="19373746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B19BB"/>
    <w:rsid w:val="00000197"/>
    <w:rsid w:val="00010B9A"/>
    <w:rsid w:val="0001209F"/>
    <w:rsid w:val="00021D00"/>
    <w:rsid w:val="000316F0"/>
    <w:rsid w:val="00044099"/>
    <w:rsid w:val="00045A82"/>
    <w:rsid w:val="0005464E"/>
    <w:rsid w:val="00055DB3"/>
    <w:rsid w:val="00063F97"/>
    <w:rsid w:val="00065971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32154"/>
    <w:rsid w:val="0015167D"/>
    <w:rsid w:val="00152A26"/>
    <w:rsid w:val="001764CE"/>
    <w:rsid w:val="00183417"/>
    <w:rsid w:val="001C454D"/>
    <w:rsid w:val="001D4577"/>
    <w:rsid w:val="001D72BA"/>
    <w:rsid w:val="001F2420"/>
    <w:rsid w:val="001F6EEB"/>
    <w:rsid w:val="001F727D"/>
    <w:rsid w:val="00254F7A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55B21"/>
    <w:rsid w:val="004B19BB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3541"/>
    <w:rsid w:val="00574085"/>
    <w:rsid w:val="005926D0"/>
    <w:rsid w:val="005B27EF"/>
    <w:rsid w:val="005B5EB8"/>
    <w:rsid w:val="005E6192"/>
    <w:rsid w:val="005E6B56"/>
    <w:rsid w:val="00615583"/>
    <w:rsid w:val="0061604D"/>
    <w:rsid w:val="00645760"/>
    <w:rsid w:val="00656974"/>
    <w:rsid w:val="0068201C"/>
    <w:rsid w:val="006902A9"/>
    <w:rsid w:val="006966D0"/>
    <w:rsid w:val="006C624E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7F4723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06408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87656"/>
    <w:rsid w:val="00AA4393"/>
    <w:rsid w:val="00AB1CA6"/>
    <w:rsid w:val="00AE282D"/>
    <w:rsid w:val="00AF58E1"/>
    <w:rsid w:val="00B147A7"/>
    <w:rsid w:val="00B20D38"/>
    <w:rsid w:val="00B241D2"/>
    <w:rsid w:val="00B33505"/>
    <w:rsid w:val="00B40A8E"/>
    <w:rsid w:val="00B432BD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4ABA"/>
    <w:rsid w:val="00BF7A15"/>
    <w:rsid w:val="00C03D99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93F8A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EF0233"/>
    <w:rsid w:val="00F1003D"/>
    <w:rsid w:val="00F512A6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466C1D0C"/>
  <w15:docId w15:val="{46481284-1955-47B2-AC6F-14B80EAA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uiPriority w:val="22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4B19BB"/>
    <w:pPr>
      <w:spacing w:after="10" w:line="250" w:lineRule="auto"/>
      <w:ind w:left="720" w:right="628" w:hanging="10"/>
      <w:contextualSpacing/>
    </w:pPr>
    <w:rPr>
      <w:rFonts w:ascii="Century Gothic" w:eastAsia="Century Gothic" w:hAnsi="Century Gothic" w:cs="Century Gothic"/>
      <w:color w:val="000000"/>
      <w:kern w:val="2"/>
      <w:szCs w:val="24"/>
    </w:rPr>
  </w:style>
  <w:style w:type="paragraph" w:styleId="NormalWeb">
    <w:name w:val="Normal (Web)"/>
    <w:basedOn w:val="Normal"/>
    <w:uiPriority w:val="99"/>
    <w:unhideWhenUsed/>
    <w:rsid w:val="00EF023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1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41dcg\Downloads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12CA962D3BC343BA4881942FCA9ABD" ma:contentTypeVersion="0" ma:contentTypeDescription="Crée un document." ma:contentTypeScope="" ma:versionID="dc6cd3371305492921e89bfb1fb934a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b3613ba4871b6d4221e6a6d8c4f7bd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1FC95-92B5-446F-AE57-E4A44C8C45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5F67DC1-CB7A-4CE6-AAD0-FB674CF8C5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E7934-3F3A-4F32-A7D4-1B248DBE707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295</TotalTime>
  <Pages>13</Pages>
  <Words>1334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8656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Oleksandr Borodkin</dc:creator>
  <cp:lastModifiedBy>Oleksandr Borodkin</cp:lastModifiedBy>
  <cp:revision>6</cp:revision>
  <cp:lastPrinted>2025-10-31T09:08:00Z</cp:lastPrinted>
  <dcterms:created xsi:type="dcterms:W3CDTF">2025-10-29T13:30:00Z</dcterms:created>
  <dcterms:modified xsi:type="dcterms:W3CDTF">2025-10-31T10:53:00Z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0x010100BD12CA962D3BC343BA4881942FCA9ABD</vt:lpwstr>
  </property>
  <property fmtid="{D5CDD505-2E9C-101B-9397-08002B2CF9AE}" pid="3" name="Order">
    <vt:r8>54800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